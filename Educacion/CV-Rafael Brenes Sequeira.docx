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540"/>
        <w:gridCol w:w="6470"/>
      </w:tblGrid>
      <w:tr w:rsidR="001B2ABD" w:rsidRPr="006E418C" w14:paraId="289A4DCE" w14:textId="77777777" w:rsidTr="00F969C1">
        <w:trPr>
          <w:trHeight w:val="3185"/>
        </w:trPr>
        <w:tc>
          <w:tcPr>
            <w:tcW w:w="3600" w:type="dxa"/>
            <w:vAlign w:val="bottom"/>
          </w:tcPr>
          <w:p w14:paraId="59C6C498" w14:textId="7A62E86A" w:rsidR="001B2ABD" w:rsidRPr="006E418C" w:rsidRDefault="00984C0A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F7B1F65" wp14:editId="6974901E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176530</wp:posOffset>
                  </wp:positionV>
                  <wp:extent cx="1901825" cy="1633220"/>
                  <wp:effectExtent l="171450" t="57150" r="117475" b="76708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1633220"/>
                          </a:xfrm>
                          <a:prstGeom prst="ellipse">
                            <a:avLst/>
                          </a:prstGeom>
                          <a:ln w="3175" cap="rnd">
                            <a:solidFill>
                              <a:srgbClr val="333333"/>
                            </a:solidFill>
                          </a:ln>
                          <a:effectLst>
                            <a:outerShdw blurRad="635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</w:tcPr>
          <w:p w14:paraId="3970EE4F" w14:textId="77777777" w:rsidR="001B2ABD" w:rsidRPr="006E418C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14:paraId="450EB315" w14:textId="7FA0CA5F" w:rsidR="00984C0A" w:rsidRDefault="00984C0A" w:rsidP="00F969C1">
            <w:pPr>
              <w:pStyle w:val="Ttulo"/>
              <w:rPr>
                <w:noProof/>
                <w:sz w:val="72"/>
                <w:szCs w:val="72"/>
                <w:lang w:bidi="es-ES"/>
              </w:rPr>
            </w:pPr>
            <w:r w:rsidRPr="00984C0A">
              <w:rPr>
                <w:noProof/>
                <w:sz w:val="72"/>
                <w:szCs w:val="72"/>
                <w:lang w:bidi="es-ES"/>
              </w:rPr>
              <w:t>Rafael</w:t>
            </w:r>
          </w:p>
          <w:p w14:paraId="3C73268A" w14:textId="611A3276" w:rsidR="001B2ABD" w:rsidRPr="006E418C" w:rsidRDefault="00984C0A" w:rsidP="006C1D9D">
            <w:pPr>
              <w:pStyle w:val="Ttulo"/>
              <w:rPr>
                <w:noProof/>
                <w:sz w:val="94"/>
                <w:szCs w:val="94"/>
              </w:rPr>
            </w:pPr>
            <w:r w:rsidRPr="00984C0A">
              <w:rPr>
                <w:noProof/>
                <w:sz w:val="72"/>
                <w:szCs w:val="72"/>
                <w:lang w:bidi="es-ES"/>
              </w:rPr>
              <w:t>Brenes Sequeira</w:t>
            </w:r>
          </w:p>
        </w:tc>
      </w:tr>
      <w:tr w:rsidR="001B2ABD" w:rsidRPr="00F969C1" w14:paraId="1771AB8B" w14:textId="77777777" w:rsidTr="00F969C1">
        <w:trPr>
          <w:trHeight w:val="12050"/>
        </w:trPr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52967BB66A0945D8BAABE7D6B56D0C92"/>
              </w:placeholder>
              <w:temporary/>
              <w:showingPlcHdr/>
              <w15:appearance w15:val="hidden"/>
            </w:sdtPr>
            <w:sdtEndPr/>
            <w:sdtContent>
              <w:p w14:paraId="42A7B13A" w14:textId="77777777" w:rsidR="001B2ABD" w:rsidRPr="006E418C" w:rsidRDefault="00036450" w:rsidP="00036450">
                <w:pPr>
                  <w:pStyle w:val="Ttulo3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Perfil</w:t>
                </w:r>
              </w:p>
            </w:sdtContent>
          </w:sdt>
          <w:p w14:paraId="0D9047E0" w14:textId="38273DC7" w:rsidR="00C4007D" w:rsidRDefault="00C4007D" w:rsidP="00C4007D">
            <w:pPr>
              <w:pStyle w:val="Sinespaciado"/>
              <w:jc w:val="both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Administración de proyectos y desarrollo de software desde hace más de 10 años.</w:t>
            </w:r>
          </w:p>
          <w:p w14:paraId="73221C70" w14:textId="77777777" w:rsidR="00C4007D" w:rsidRDefault="00C4007D" w:rsidP="00C4007D">
            <w:pPr>
              <w:pStyle w:val="Sinespaciado"/>
              <w:rPr>
                <w:noProof/>
                <w:lang w:bidi="es-ES"/>
              </w:rPr>
            </w:pPr>
          </w:p>
          <w:p w14:paraId="3646CC4C" w14:textId="7EA9DA23" w:rsidR="00385167" w:rsidRPr="00C4007D" w:rsidRDefault="00C4007D" w:rsidP="00C4007D">
            <w:pPr>
              <w:pStyle w:val="Sinespaciado"/>
              <w:jc w:val="both"/>
              <w:rPr>
                <w:rFonts w:eastAsia="Times New Roman"/>
                <w:noProof/>
                <w:lang w:val="es-CR"/>
              </w:rPr>
            </w:pPr>
            <w:r>
              <w:rPr>
                <w:noProof/>
                <w:lang w:bidi="es-ES"/>
              </w:rPr>
              <w:t xml:space="preserve">Especialista en tecnología de la información con un historial demostrado de trabajo en la industria del software de sistemas administrativos y operativos. Experto en Gestión de Operaciones, Herramientas de Desarrollo, Gestión Logística y Administración de Proyectos. Experiencia desarrollos de proyectos del sector privado, así como sector público. Bases educativas como ingeniero en Informática Empresarial y Gestión de Calidad de Software enfocada en Ingeniería informática. </w:t>
            </w:r>
          </w:p>
          <w:p w14:paraId="55184B5C" w14:textId="77777777" w:rsidR="00036450" w:rsidRPr="006E418C" w:rsidRDefault="00036450" w:rsidP="009260CD">
            <w:pPr>
              <w:rPr>
                <w:noProof/>
              </w:rPr>
            </w:pPr>
          </w:p>
          <w:p w14:paraId="200FFAC4" w14:textId="77777777" w:rsidR="00036450" w:rsidRPr="006E418C" w:rsidRDefault="00036450" w:rsidP="00036450">
            <w:pPr>
              <w:rPr>
                <w:noProof/>
              </w:rPr>
            </w:pPr>
          </w:p>
          <w:sdt>
            <w:sdtPr>
              <w:rPr>
                <w:noProof/>
              </w:rPr>
              <w:id w:val="-1954003311"/>
              <w:placeholder>
                <w:docPart w:val="9C7545CF378F4346AAC497817FBF0070"/>
              </w:placeholder>
              <w:temporary/>
              <w:showingPlcHdr/>
              <w15:appearance w15:val="hidden"/>
            </w:sdtPr>
            <w:sdtEndPr/>
            <w:sdtContent>
              <w:p w14:paraId="2013EBB9" w14:textId="77777777" w:rsidR="00036450" w:rsidRPr="006E418C" w:rsidRDefault="00CB0055" w:rsidP="00CB0055">
                <w:pPr>
                  <w:pStyle w:val="Ttulo3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noProof/>
              </w:rPr>
              <w:id w:val="1111563247"/>
              <w:placeholder>
                <w:docPart w:val="77EB7E675A8D4F6F81AE7D7B36266B46"/>
              </w:placeholder>
              <w:temporary/>
              <w:showingPlcHdr/>
              <w15:appearance w15:val="hidden"/>
            </w:sdtPr>
            <w:sdtEndPr/>
            <w:sdtContent>
              <w:p w14:paraId="3746ECBA" w14:textId="77777777" w:rsidR="004D3011" w:rsidRPr="006E418C" w:rsidRDefault="004D3011" w:rsidP="004D3011">
                <w:pPr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TELÉFONO:</w:t>
                </w:r>
              </w:p>
            </w:sdtContent>
          </w:sdt>
          <w:p w14:paraId="36F47137" w14:textId="693B53BD" w:rsidR="004D3011" w:rsidRPr="006E418C" w:rsidRDefault="00C4007D" w:rsidP="004D3011">
            <w:pPr>
              <w:rPr>
                <w:noProof/>
              </w:rPr>
            </w:pPr>
            <w:r>
              <w:rPr>
                <w:noProof/>
                <w:lang w:bidi="es-ES"/>
              </w:rPr>
              <w:t>+506 8329 0634</w:t>
            </w:r>
          </w:p>
          <w:p w14:paraId="5AA8160F" w14:textId="77777777" w:rsidR="004D3011" w:rsidRPr="006E418C" w:rsidRDefault="004D3011" w:rsidP="004D3011">
            <w:pPr>
              <w:rPr>
                <w:noProof/>
              </w:rPr>
            </w:pPr>
          </w:p>
          <w:p w14:paraId="7D63176F" w14:textId="77777777" w:rsidR="004D3011" w:rsidRPr="006E418C" w:rsidRDefault="000041C4" w:rsidP="004D3011">
            <w:pPr>
              <w:rPr>
                <w:noProof/>
              </w:rPr>
            </w:pPr>
            <w:r w:rsidRPr="006E418C">
              <w:rPr>
                <w:noProof/>
                <w:lang w:bidi="es-ES"/>
              </w:rPr>
              <w:t>LINKEDIN:</w:t>
            </w:r>
          </w:p>
          <w:p w14:paraId="5D87034B" w14:textId="69DC8311" w:rsidR="004D3011" w:rsidRPr="006E418C" w:rsidRDefault="00C4007D" w:rsidP="004D3011">
            <w:pPr>
              <w:rPr>
                <w:noProof/>
              </w:rPr>
            </w:pPr>
            <w:r w:rsidRPr="00C4007D">
              <w:rPr>
                <w:noProof/>
              </w:rPr>
              <w:t>https://www.linkedin.com/in/rbrenesr</w:t>
            </w:r>
          </w:p>
          <w:p w14:paraId="1F964BC2" w14:textId="77777777" w:rsidR="004D3011" w:rsidRPr="006E418C" w:rsidRDefault="004D3011" w:rsidP="004D3011">
            <w:pPr>
              <w:rPr>
                <w:noProof/>
              </w:rPr>
            </w:pPr>
          </w:p>
          <w:sdt>
            <w:sdtPr>
              <w:rPr>
                <w:noProof/>
              </w:rPr>
              <w:id w:val="-240260293"/>
              <w:placeholder>
                <w:docPart w:val="597D0B6CBA14491FAC9E48CD65B6A77B"/>
              </w:placeholder>
              <w:temporary/>
              <w:showingPlcHdr/>
              <w15:appearance w15:val="hidden"/>
            </w:sdtPr>
            <w:sdtEndPr/>
            <w:sdtContent>
              <w:p w14:paraId="63E52073" w14:textId="77777777" w:rsidR="004D3011" w:rsidRPr="006E418C" w:rsidRDefault="004D3011" w:rsidP="004D3011">
                <w:pPr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CORREO ELECTRÓNICO:</w:t>
                </w:r>
              </w:p>
            </w:sdtContent>
          </w:sdt>
          <w:p w14:paraId="681AC6D9" w14:textId="71D4E7CB" w:rsidR="00036450" w:rsidRDefault="00A42934" w:rsidP="004D3011">
            <w:pPr>
              <w:rPr>
                <w:noProof/>
                <w:lang w:bidi="es-ES"/>
              </w:rPr>
            </w:pPr>
            <w:r w:rsidRPr="00A42934">
              <w:rPr>
                <w:noProof/>
                <w:lang w:bidi="es-ES"/>
              </w:rPr>
              <w:t>rbrenesr@gmail.com</w:t>
            </w:r>
          </w:p>
          <w:p w14:paraId="73A88508" w14:textId="26803E2D" w:rsidR="00A42934" w:rsidRDefault="00A42934" w:rsidP="004D3011">
            <w:pPr>
              <w:rPr>
                <w:noProof/>
                <w:lang w:bidi="es-ES"/>
              </w:rPr>
            </w:pPr>
          </w:p>
          <w:p w14:paraId="40230A98" w14:textId="4E07F494" w:rsidR="00A42934" w:rsidRPr="006E418C" w:rsidRDefault="00A42934" w:rsidP="00A42934">
            <w:pPr>
              <w:rPr>
                <w:noProof/>
              </w:rPr>
            </w:pPr>
            <w:r>
              <w:rPr>
                <w:noProof/>
              </w:rPr>
              <w:t>PÁGINA WEB</w:t>
            </w:r>
          </w:p>
          <w:p w14:paraId="1B5A3A25" w14:textId="63F5F20C" w:rsidR="00A42934" w:rsidRPr="006E418C" w:rsidRDefault="00A42934" w:rsidP="00A42934">
            <w:pPr>
              <w:rPr>
                <w:rStyle w:val="Hipervnculo"/>
                <w:noProof/>
              </w:rPr>
            </w:pPr>
            <w:r w:rsidRPr="00A42934">
              <w:rPr>
                <w:noProof/>
                <w:lang w:bidi="es-ES"/>
              </w:rPr>
              <w:t>https://rafaelbrenes.com</w:t>
            </w:r>
          </w:p>
          <w:p w14:paraId="5C382664" w14:textId="1F86A649" w:rsidR="00570E53" w:rsidRPr="006E418C" w:rsidRDefault="00570E53" w:rsidP="00570E53">
            <w:pPr>
              <w:pStyle w:val="Ttulo3"/>
              <w:rPr>
                <w:noProof/>
              </w:rPr>
            </w:pPr>
            <w:r>
              <w:rPr>
                <w:noProof/>
                <w:lang w:bidi="es-ES"/>
              </w:rPr>
              <w:t>Cualidades</w:t>
            </w:r>
          </w:p>
          <w:p w14:paraId="7125A297" w14:textId="3B2BD4F6" w:rsidR="00570E53" w:rsidRPr="006E418C" w:rsidRDefault="00570E53" w:rsidP="00570E53">
            <w:pPr>
              <w:rPr>
                <w:noProof/>
              </w:rPr>
            </w:pPr>
            <w:r>
              <w:rPr>
                <w:noProof/>
                <w:lang w:bidi="es-ES"/>
              </w:rPr>
              <w:t>Liderazgo</w:t>
            </w:r>
          </w:p>
          <w:p w14:paraId="4BDB7A02" w14:textId="76E67FA7" w:rsidR="00570E53" w:rsidRDefault="00570E53" w:rsidP="00570E53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Motivación</w:t>
            </w:r>
          </w:p>
          <w:p w14:paraId="03BC30FE" w14:textId="34EA0732" w:rsidR="00570E53" w:rsidRDefault="00570E53" w:rsidP="00570E53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Responsabilidad</w:t>
            </w:r>
          </w:p>
          <w:p w14:paraId="1122E182" w14:textId="77F4AECE" w:rsidR="00570E53" w:rsidRDefault="00570E53" w:rsidP="00570E53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>Autonomía – Autogestión</w:t>
            </w:r>
          </w:p>
          <w:p w14:paraId="68E93D18" w14:textId="28ED2393" w:rsidR="00570E53" w:rsidRPr="006E418C" w:rsidRDefault="00570E53" w:rsidP="00570E53">
            <w:pPr>
              <w:rPr>
                <w:noProof/>
              </w:rPr>
            </w:pPr>
            <w:r>
              <w:rPr>
                <w:noProof/>
                <w:lang w:bidi="es-ES"/>
              </w:rPr>
              <w:t>Cooperación</w:t>
            </w:r>
          </w:p>
          <w:p w14:paraId="102E9DB6" w14:textId="77777777" w:rsidR="00570E53" w:rsidRPr="006E418C" w:rsidRDefault="00570E53" w:rsidP="00570E53">
            <w:pPr>
              <w:pStyle w:val="Ttulo3"/>
              <w:rPr>
                <w:noProof/>
              </w:rPr>
            </w:pPr>
            <w:r w:rsidRPr="006E418C">
              <w:rPr>
                <w:noProof/>
                <w:lang w:bidi="es-ES"/>
              </w:rPr>
              <w:t>Actividades e intereses</w:t>
            </w:r>
          </w:p>
          <w:p w14:paraId="6765189F" w14:textId="77777777" w:rsidR="00570E53" w:rsidRPr="006E418C" w:rsidRDefault="00570E53" w:rsidP="00570E53">
            <w:pPr>
              <w:rPr>
                <w:noProof/>
              </w:rPr>
            </w:pPr>
            <w:r>
              <w:rPr>
                <w:noProof/>
                <w:lang w:bidi="es-ES"/>
              </w:rPr>
              <w:t>Ajedrez</w:t>
            </w:r>
          </w:p>
          <w:p w14:paraId="2C6E6CDF" w14:textId="77777777" w:rsidR="00570E53" w:rsidRPr="006E418C" w:rsidRDefault="00570E53" w:rsidP="00570E53">
            <w:pPr>
              <w:rPr>
                <w:noProof/>
              </w:rPr>
            </w:pPr>
            <w:r>
              <w:rPr>
                <w:noProof/>
                <w:lang w:bidi="es-ES"/>
              </w:rPr>
              <w:t>Ciclismo</w:t>
            </w:r>
          </w:p>
          <w:p w14:paraId="23536A13" w14:textId="77777777" w:rsidR="00570E53" w:rsidRDefault="00570E53" w:rsidP="00570E53">
            <w:pPr>
              <w:rPr>
                <w:noProof/>
              </w:rPr>
            </w:pPr>
            <w:r>
              <w:rPr>
                <w:noProof/>
              </w:rPr>
              <w:t>Lectura general</w:t>
            </w:r>
          </w:p>
          <w:p w14:paraId="54DDCE17" w14:textId="77777777" w:rsidR="00570E53" w:rsidRPr="006E418C" w:rsidRDefault="00570E53" w:rsidP="004D3011">
            <w:pPr>
              <w:rPr>
                <w:noProof/>
              </w:rPr>
            </w:pPr>
          </w:p>
          <w:p w14:paraId="26BD50E7" w14:textId="32B8965F" w:rsidR="006C1D9D" w:rsidRPr="006E418C" w:rsidRDefault="006C1D9D" w:rsidP="004D3011">
            <w:pPr>
              <w:rPr>
                <w:noProof/>
              </w:rPr>
            </w:pPr>
          </w:p>
        </w:tc>
        <w:tc>
          <w:tcPr>
            <w:tcW w:w="540" w:type="dxa"/>
          </w:tcPr>
          <w:p w14:paraId="47D577DF" w14:textId="77777777" w:rsidR="001B2ABD" w:rsidRPr="006E418C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sdt>
            <w:sdtPr>
              <w:rPr>
                <w:noProof/>
              </w:rPr>
              <w:id w:val="1001553383"/>
              <w:placeholder>
                <w:docPart w:val="9D797147F15741F38B3F962C160F4D33"/>
              </w:placeholder>
              <w:temporary/>
              <w:showingPlcHdr/>
              <w15:appearance w15:val="hidden"/>
            </w:sdtPr>
            <w:sdtEndPr/>
            <w:sdtContent>
              <w:p w14:paraId="63648A90" w14:textId="77777777" w:rsidR="00036450" w:rsidRPr="006E418C" w:rsidRDefault="00036450" w:rsidP="00036450">
                <w:pPr>
                  <w:pStyle w:val="Ttulo2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EXPERIENCIA LABORAL</w:t>
                </w:r>
              </w:p>
            </w:sdtContent>
          </w:sdt>
          <w:p w14:paraId="2324AD60" w14:textId="6148091E" w:rsidR="00C80811" w:rsidRPr="001B22E5" w:rsidRDefault="001B22E5" w:rsidP="00B359E4">
            <w:pPr>
              <w:pStyle w:val="Ttulo4"/>
              <w:rPr>
                <w:noProof/>
                <w:lang w:val="es-CR"/>
              </w:rPr>
            </w:pPr>
            <w:r>
              <w:rPr>
                <w:noProof/>
                <w:lang w:val="es-CR" w:bidi="es-ES"/>
              </w:rPr>
              <w:t>Gerencia de proyectos y desarrollo</w:t>
            </w:r>
          </w:p>
          <w:p w14:paraId="511C0767" w14:textId="06507049" w:rsidR="00036450" w:rsidRPr="001B22E5" w:rsidRDefault="001B22E5" w:rsidP="00B359E4">
            <w:pPr>
              <w:pStyle w:val="Ttulo4"/>
              <w:rPr>
                <w:bCs/>
                <w:noProof/>
                <w:lang w:val="es-CR"/>
              </w:rPr>
            </w:pPr>
            <w:r w:rsidRPr="001B22E5">
              <w:rPr>
                <w:noProof/>
                <w:lang w:val="es-CR" w:bidi="es-ES"/>
              </w:rPr>
              <w:t>Softdial S.A. San José, Costa</w:t>
            </w:r>
            <w:r>
              <w:rPr>
                <w:noProof/>
                <w:lang w:val="es-CR" w:bidi="es-ES"/>
              </w:rPr>
              <w:t xml:space="preserve"> Rica</w:t>
            </w:r>
          </w:p>
          <w:p w14:paraId="3B54D7DB" w14:textId="27ADC6DB" w:rsidR="00036450" w:rsidRPr="006E418C" w:rsidRDefault="001B22E5" w:rsidP="00B359E4">
            <w:pPr>
              <w:pStyle w:val="Fecha"/>
              <w:rPr>
                <w:noProof/>
              </w:rPr>
            </w:pPr>
            <w:r>
              <w:rPr>
                <w:noProof/>
                <w:lang w:bidi="es-ES"/>
              </w:rPr>
              <w:t>2016</w:t>
            </w:r>
            <w:r w:rsidR="000041C4" w:rsidRPr="006E418C">
              <w:rPr>
                <w:noProof/>
                <w:lang w:bidi="es-ES"/>
              </w:rPr>
              <w:t xml:space="preserve"> - </w:t>
            </w:r>
            <w:r>
              <w:rPr>
                <w:noProof/>
                <w:lang w:bidi="es-ES"/>
              </w:rPr>
              <w:t>Actualidad</w:t>
            </w:r>
          </w:p>
          <w:p w14:paraId="40E9B371" w14:textId="5837A989" w:rsidR="00036450" w:rsidRPr="006E418C" w:rsidRDefault="001B22E5" w:rsidP="00C039FE">
            <w:pPr>
              <w:rPr>
                <w:noProof/>
              </w:rPr>
            </w:pPr>
            <w:r w:rsidRPr="001B22E5">
              <w:rPr>
                <w:noProof/>
                <w:lang w:bidi="es-ES"/>
              </w:rPr>
              <w:t>Coordinación de desarrollo de software, análisis y especificación de requerimientos, arquitecto de software, vista al cliente, coordinación, control y seguimientos de proyectos</w:t>
            </w:r>
            <w:r>
              <w:rPr>
                <w:noProof/>
                <w:lang w:val="es-CR" w:bidi="es-ES"/>
              </w:rPr>
              <w:t>.</w:t>
            </w:r>
            <w:r w:rsidR="000041C4" w:rsidRPr="006E418C">
              <w:rPr>
                <w:noProof/>
                <w:lang w:bidi="es-ES"/>
              </w:rPr>
              <w:t xml:space="preserve"> </w:t>
            </w:r>
          </w:p>
          <w:p w14:paraId="6095C972" w14:textId="77777777" w:rsidR="004D3011" w:rsidRPr="006E418C" w:rsidRDefault="004D3011" w:rsidP="00036450">
            <w:pPr>
              <w:rPr>
                <w:noProof/>
              </w:rPr>
            </w:pPr>
          </w:p>
          <w:p w14:paraId="0486E6DA" w14:textId="77777777" w:rsidR="001B22E5" w:rsidRPr="001B22E5" w:rsidRDefault="001B22E5" w:rsidP="001B22E5">
            <w:pPr>
              <w:pStyle w:val="Ttulo4"/>
              <w:rPr>
                <w:noProof/>
                <w:lang w:val="es-CR"/>
              </w:rPr>
            </w:pPr>
            <w:r w:rsidRPr="001B22E5">
              <w:rPr>
                <w:noProof/>
                <w:lang w:val="es-CR" w:bidi="es-ES"/>
              </w:rPr>
              <w:t>Analista desarrollador de softwa</w:t>
            </w:r>
            <w:r>
              <w:rPr>
                <w:noProof/>
                <w:lang w:val="es-CR" w:bidi="es-ES"/>
              </w:rPr>
              <w:t>re</w:t>
            </w:r>
          </w:p>
          <w:p w14:paraId="4652F211" w14:textId="77777777" w:rsidR="001B22E5" w:rsidRPr="001B22E5" w:rsidRDefault="001B22E5" w:rsidP="001B22E5">
            <w:pPr>
              <w:pStyle w:val="Ttulo4"/>
              <w:rPr>
                <w:bCs/>
                <w:noProof/>
                <w:lang w:val="es-CR"/>
              </w:rPr>
            </w:pPr>
            <w:r w:rsidRPr="001B22E5">
              <w:rPr>
                <w:noProof/>
                <w:lang w:val="es-CR" w:bidi="es-ES"/>
              </w:rPr>
              <w:t>Softdial S.A. San José, Costa</w:t>
            </w:r>
            <w:r>
              <w:rPr>
                <w:noProof/>
                <w:lang w:val="es-CR" w:bidi="es-ES"/>
              </w:rPr>
              <w:t xml:space="preserve"> Rica</w:t>
            </w:r>
          </w:p>
          <w:p w14:paraId="771D4AD7" w14:textId="017D9F1E" w:rsidR="001B22E5" w:rsidRPr="006E418C" w:rsidRDefault="001B22E5" w:rsidP="001B22E5">
            <w:pPr>
              <w:pStyle w:val="Fecha"/>
              <w:rPr>
                <w:noProof/>
              </w:rPr>
            </w:pPr>
            <w:r>
              <w:rPr>
                <w:noProof/>
                <w:lang w:bidi="es-ES"/>
              </w:rPr>
              <w:t>2013</w:t>
            </w:r>
            <w:r w:rsidRPr="006E418C">
              <w:rPr>
                <w:noProof/>
                <w:lang w:bidi="es-ES"/>
              </w:rPr>
              <w:t xml:space="preserve"> - </w:t>
            </w:r>
            <w:r>
              <w:rPr>
                <w:noProof/>
                <w:lang w:bidi="es-ES"/>
              </w:rPr>
              <w:t>2016</w:t>
            </w:r>
          </w:p>
          <w:p w14:paraId="1A8ED514" w14:textId="6B91CCCB" w:rsidR="001B22E5" w:rsidRPr="00C745DD" w:rsidRDefault="001B22E5" w:rsidP="001B22E5">
            <w:pPr>
              <w:rPr>
                <w:sz w:val="14"/>
                <w:szCs w:val="18"/>
                <w:lang w:val="es-CR"/>
              </w:rPr>
            </w:pPr>
            <w:r w:rsidRPr="001B22E5">
              <w:rPr>
                <w:noProof/>
                <w:lang w:bidi="es-ES"/>
              </w:rPr>
              <w:t>Analista y Desarrollador Web. Nueva versión de sistema</w:t>
            </w:r>
            <w:r>
              <w:rPr>
                <w:noProof/>
                <w:lang w:bidi="es-ES"/>
              </w:rPr>
              <w:t xml:space="preserve"> ERP</w:t>
            </w:r>
            <w:r w:rsidRPr="001B22E5">
              <w:rPr>
                <w:noProof/>
                <w:lang w:bidi="es-ES"/>
              </w:rPr>
              <w:t>. Realizando todo el proceso de análisis con clientes en el extranjero y organización del equipo local.</w:t>
            </w:r>
            <w:r w:rsidRPr="00C745DD">
              <w:rPr>
                <w:sz w:val="14"/>
                <w:szCs w:val="18"/>
                <w:lang w:val="es-CR"/>
              </w:rPr>
              <w:t xml:space="preserve"> </w:t>
            </w:r>
          </w:p>
          <w:p w14:paraId="5CB1E012" w14:textId="40786C91" w:rsidR="001B22E5" w:rsidRDefault="000041C4" w:rsidP="000041C4">
            <w:pPr>
              <w:rPr>
                <w:noProof/>
                <w:lang w:bidi="es-ES"/>
              </w:rPr>
            </w:pPr>
            <w:r w:rsidRPr="006E418C">
              <w:rPr>
                <w:noProof/>
                <w:lang w:bidi="es-ES"/>
              </w:rPr>
              <w:t xml:space="preserve"> </w:t>
            </w:r>
          </w:p>
          <w:p w14:paraId="29A2FC0C" w14:textId="0D3AEE45" w:rsidR="001B22E5" w:rsidRPr="001B22E5" w:rsidRDefault="001B22E5" w:rsidP="001B22E5">
            <w:pPr>
              <w:pStyle w:val="Ttulo4"/>
              <w:rPr>
                <w:noProof/>
                <w:lang w:val="es-CR"/>
              </w:rPr>
            </w:pPr>
            <w:r>
              <w:rPr>
                <w:noProof/>
                <w:lang w:val="es-CR" w:bidi="es-ES"/>
              </w:rPr>
              <w:t>D</w:t>
            </w:r>
            <w:r w:rsidRPr="001B22E5">
              <w:rPr>
                <w:noProof/>
                <w:lang w:val="es-CR" w:bidi="es-ES"/>
              </w:rPr>
              <w:t>esarrollador de softwa</w:t>
            </w:r>
            <w:r>
              <w:rPr>
                <w:noProof/>
                <w:lang w:val="es-CR" w:bidi="es-ES"/>
              </w:rPr>
              <w:t>re</w:t>
            </w:r>
          </w:p>
          <w:p w14:paraId="6CAC175F" w14:textId="77777777" w:rsidR="001B22E5" w:rsidRPr="001B22E5" w:rsidRDefault="001B22E5" w:rsidP="001B22E5">
            <w:pPr>
              <w:pStyle w:val="Ttulo4"/>
              <w:rPr>
                <w:bCs/>
                <w:noProof/>
                <w:lang w:val="es-CR"/>
              </w:rPr>
            </w:pPr>
            <w:r w:rsidRPr="001B22E5">
              <w:rPr>
                <w:noProof/>
                <w:lang w:val="es-CR" w:bidi="es-ES"/>
              </w:rPr>
              <w:t>Softdial S.A. San José, Costa</w:t>
            </w:r>
            <w:r>
              <w:rPr>
                <w:noProof/>
                <w:lang w:val="es-CR" w:bidi="es-ES"/>
              </w:rPr>
              <w:t xml:space="preserve"> Rica</w:t>
            </w:r>
          </w:p>
          <w:p w14:paraId="21098E80" w14:textId="76F06360" w:rsidR="001B22E5" w:rsidRPr="006E418C" w:rsidRDefault="001B22E5" w:rsidP="001B22E5">
            <w:pPr>
              <w:pStyle w:val="Fecha"/>
              <w:rPr>
                <w:noProof/>
              </w:rPr>
            </w:pPr>
            <w:r>
              <w:rPr>
                <w:noProof/>
                <w:lang w:bidi="es-ES"/>
              </w:rPr>
              <w:t>2009</w:t>
            </w:r>
            <w:r w:rsidRPr="006E418C">
              <w:rPr>
                <w:noProof/>
                <w:lang w:bidi="es-ES"/>
              </w:rPr>
              <w:t xml:space="preserve"> - </w:t>
            </w:r>
            <w:r>
              <w:rPr>
                <w:noProof/>
                <w:lang w:bidi="es-ES"/>
              </w:rPr>
              <w:t>2012</w:t>
            </w:r>
          </w:p>
          <w:p w14:paraId="78D651BA" w14:textId="77777777" w:rsidR="001B22E5" w:rsidRPr="001B22E5" w:rsidRDefault="001B22E5" w:rsidP="001B22E5">
            <w:pPr>
              <w:rPr>
                <w:noProof/>
                <w:lang w:bidi="es-ES"/>
              </w:rPr>
            </w:pPr>
            <w:r w:rsidRPr="001B22E5">
              <w:rPr>
                <w:noProof/>
                <w:lang w:bidi="es-ES"/>
              </w:rPr>
              <w:t>Desarrollo de aplicaciones web Activos Fijos</w:t>
            </w:r>
          </w:p>
          <w:p w14:paraId="510A4F78" w14:textId="77777777" w:rsidR="001B22E5" w:rsidRPr="001B22E5" w:rsidRDefault="001B22E5" w:rsidP="001B22E5">
            <w:pPr>
              <w:rPr>
                <w:noProof/>
                <w:lang w:bidi="es-ES"/>
              </w:rPr>
            </w:pPr>
            <w:r w:rsidRPr="001B22E5">
              <w:rPr>
                <w:noProof/>
                <w:lang w:bidi="es-ES"/>
              </w:rPr>
              <w:t xml:space="preserve">Mantenimiento y Administración de datos en ambiente SQL. </w:t>
            </w:r>
          </w:p>
          <w:p w14:paraId="06AC8910" w14:textId="6475088F" w:rsidR="001B22E5" w:rsidRPr="001B22E5" w:rsidRDefault="001B22E5" w:rsidP="001B22E5">
            <w:pPr>
              <w:rPr>
                <w:noProof/>
                <w:lang w:val="es-CR"/>
              </w:rPr>
            </w:pPr>
          </w:p>
          <w:sdt>
            <w:sdtPr>
              <w:rPr>
                <w:noProof/>
              </w:rPr>
              <w:id w:val="-1447144958"/>
              <w:placeholder>
                <w:docPart w:val="A320F321AD234CE7AC7C63EC404ADA70"/>
              </w:placeholder>
              <w:temporary/>
              <w:showingPlcHdr/>
              <w15:appearance w15:val="hidden"/>
            </w:sdtPr>
            <w:sdtEndPr/>
            <w:sdtContent>
              <w:p w14:paraId="199CCB06" w14:textId="77777777" w:rsidR="000041C4" w:rsidRPr="006E418C" w:rsidRDefault="000041C4" w:rsidP="000041C4">
                <w:pPr>
                  <w:pStyle w:val="Ttulo2"/>
                  <w:rPr>
                    <w:noProof/>
                  </w:rPr>
                </w:pPr>
                <w:r w:rsidRPr="006E418C">
                  <w:rPr>
                    <w:noProof/>
                    <w:lang w:bidi="es-ES"/>
                  </w:rPr>
                  <w:t>FORMACIÓN ACADÉMICA</w:t>
                </w:r>
              </w:p>
            </w:sdtContent>
          </w:sdt>
          <w:p w14:paraId="2F25586F" w14:textId="64B038F7" w:rsidR="000041C4" w:rsidRPr="006E418C" w:rsidRDefault="00340460" w:rsidP="000041C4">
            <w:pPr>
              <w:pStyle w:val="Ttulo4"/>
              <w:rPr>
                <w:noProof/>
              </w:rPr>
            </w:pPr>
            <w:r>
              <w:rPr>
                <w:noProof/>
                <w:lang w:bidi="es-ES"/>
              </w:rPr>
              <w:t>Universidad Fidélitas, Costa Rica</w:t>
            </w:r>
          </w:p>
          <w:p w14:paraId="0F1FF31D" w14:textId="572B83E3" w:rsidR="000041C4" w:rsidRDefault="00340460" w:rsidP="00340460">
            <w:pPr>
              <w:pStyle w:val="Fecha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t xml:space="preserve">2017 - </w:t>
            </w:r>
            <w:r w:rsidRPr="00340460">
              <w:rPr>
                <w:noProof/>
                <w:lang w:bidi="es-ES"/>
              </w:rPr>
              <w:t>Licenciatura en Gestión de Calidad de Software, Ingeniería Informática.</w:t>
            </w:r>
          </w:p>
          <w:p w14:paraId="3B6F7D52" w14:textId="272175C8" w:rsidR="00340460" w:rsidRDefault="00340460" w:rsidP="00340460">
            <w:pPr>
              <w:rPr>
                <w:lang w:bidi="es-ES"/>
              </w:rPr>
            </w:pPr>
          </w:p>
          <w:p w14:paraId="094FBC8B" w14:textId="7EA24FD7" w:rsidR="00340460" w:rsidRPr="006E418C" w:rsidRDefault="00340460" w:rsidP="00340460">
            <w:pPr>
              <w:pStyle w:val="Ttulo4"/>
              <w:rPr>
                <w:noProof/>
              </w:rPr>
            </w:pPr>
            <w:r>
              <w:rPr>
                <w:noProof/>
                <w:lang w:bidi="es-ES"/>
              </w:rPr>
              <w:t>Universidad de Costa Rica</w:t>
            </w:r>
          </w:p>
          <w:p w14:paraId="57BE4646" w14:textId="766F459B" w:rsidR="000041C4" w:rsidRPr="006E418C" w:rsidRDefault="00340460" w:rsidP="00340460">
            <w:pPr>
              <w:pStyle w:val="Fecha"/>
              <w:rPr>
                <w:noProof/>
              </w:rPr>
            </w:pPr>
            <w:r>
              <w:rPr>
                <w:noProof/>
                <w:lang w:bidi="es-ES"/>
              </w:rPr>
              <w:t xml:space="preserve">2009 – Barricherato </w:t>
            </w:r>
            <w:r w:rsidRPr="00340460">
              <w:rPr>
                <w:noProof/>
                <w:lang w:bidi="es-ES"/>
              </w:rPr>
              <w:t>Informática</w:t>
            </w:r>
            <w:r>
              <w:rPr>
                <w:noProof/>
                <w:lang w:bidi="es-ES"/>
              </w:rPr>
              <w:t xml:space="preserve"> Empresarial</w:t>
            </w:r>
            <w:r w:rsidRPr="00340460">
              <w:rPr>
                <w:noProof/>
                <w:lang w:bidi="es-ES"/>
              </w:rPr>
              <w:t>.</w:t>
            </w:r>
          </w:p>
          <w:p w14:paraId="399AC1BF" w14:textId="2A657A74" w:rsidR="00036450" w:rsidRPr="006E418C" w:rsidRDefault="00F969C1" w:rsidP="00036450">
            <w:pPr>
              <w:pStyle w:val="Ttulo2"/>
              <w:rPr>
                <w:noProof/>
              </w:rPr>
            </w:pPr>
            <w:r>
              <w:rPr>
                <w:noProof/>
                <w:lang w:bidi="es-ES"/>
              </w:rPr>
              <w:t>CONOCIMIENTO y herramientas</w:t>
            </w:r>
          </w:p>
          <w:tbl>
            <w:tblPr>
              <w:tblStyle w:val="Tablaconcuadrcula"/>
              <w:tblW w:w="5666" w:type="dxa"/>
              <w:tblInd w:w="4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966"/>
              <w:gridCol w:w="2700"/>
            </w:tblGrid>
            <w:tr w:rsidR="00F969C1" w14:paraId="2FE28485" w14:textId="77777777" w:rsidTr="00F969C1">
              <w:trPr>
                <w:trHeight w:val="2058"/>
              </w:trPr>
              <w:tc>
                <w:tcPr>
                  <w:tcW w:w="2966" w:type="dxa"/>
                </w:tcPr>
                <w:p w14:paraId="05A23467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  <w:lang w:bidi="es-ES"/>
                    </w:rPr>
                    <w:t>HTML</w:t>
                  </w:r>
                </w:p>
                <w:p w14:paraId="3AC0F74F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Javascript</w:t>
                  </w:r>
                </w:p>
                <w:p w14:paraId="17DC6BC4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React JS</w:t>
                  </w:r>
                </w:p>
                <w:p w14:paraId="7E1EFE6A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Boostrap</w:t>
                  </w:r>
                </w:p>
                <w:p w14:paraId="06131BE7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CSS</w:t>
                  </w:r>
                </w:p>
                <w:p w14:paraId="262215E8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JQuery</w:t>
                  </w:r>
                </w:p>
                <w:p w14:paraId="04AF2679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Material UI</w:t>
                  </w:r>
                </w:p>
                <w:p w14:paraId="4E63A47B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C# Net Framework – Core</w:t>
                  </w:r>
                </w:p>
                <w:p w14:paraId="5FA9E92F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NodeJs</w:t>
                  </w:r>
                </w:p>
                <w:p w14:paraId="14639C80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SQL Server</w:t>
                  </w:r>
                </w:p>
                <w:p w14:paraId="6DA7E48D" w14:textId="77777777" w:rsidR="00F969C1" w:rsidRDefault="00F969C1" w:rsidP="00F969C1">
                  <w:pPr>
                    <w:pStyle w:val="Listaconvietas"/>
                    <w:numPr>
                      <w:ilvl w:val="0"/>
                      <w:numId w:val="0"/>
                    </w:numPr>
                    <w:jc w:val="both"/>
                    <w:rPr>
                      <w:noProof/>
                      <w:sz w:val="16"/>
                      <w:szCs w:val="16"/>
                    </w:rPr>
                  </w:pPr>
                </w:p>
              </w:tc>
              <w:tc>
                <w:tcPr>
                  <w:tcW w:w="2700" w:type="dxa"/>
                </w:tcPr>
                <w:p w14:paraId="21D24A83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MySQL</w:t>
                  </w:r>
                </w:p>
                <w:p w14:paraId="3F4939D6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FireBase</w:t>
                  </w:r>
                </w:p>
                <w:p w14:paraId="47D177C7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 w:rsidRPr="00F969C1">
                    <w:rPr>
                      <w:noProof/>
                      <w:sz w:val="16"/>
                      <w:szCs w:val="16"/>
                    </w:rPr>
                    <w:t>Postgresql</w:t>
                  </w:r>
                </w:p>
                <w:p w14:paraId="616B59F9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Zoho Help Desk, Sprint</w:t>
                  </w:r>
                </w:p>
                <w:p w14:paraId="668D7D5C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AWS Services</w:t>
                  </w:r>
                </w:p>
                <w:p w14:paraId="7BF84B0D" w14:textId="77777777" w:rsid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Git, GitHub</w:t>
                  </w:r>
                </w:p>
                <w:p w14:paraId="5CF7F799" w14:textId="2F77B073" w:rsidR="00F969C1" w:rsidRPr="00F969C1" w:rsidRDefault="00F969C1" w:rsidP="00F969C1">
                  <w:pPr>
                    <w:pStyle w:val="Listaconvietas"/>
                    <w:jc w:val="both"/>
                    <w:rPr>
                      <w:noProof/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</w:rPr>
                    <w:t>MS Project</w:t>
                  </w:r>
                </w:p>
              </w:tc>
            </w:tr>
          </w:tbl>
          <w:p w14:paraId="54B38F5C" w14:textId="77777777" w:rsidR="00F969C1" w:rsidRDefault="00F969C1" w:rsidP="00F969C1">
            <w:pPr>
              <w:pStyle w:val="Listaconvietas"/>
              <w:numPr>
                <w:ilvl w:val="0"/>
                <w:numId w:val="0"/>
              </w:numPr>
              <w:ind w:left="420"/>
              <w:jc w:val="both"/>
              <w:rPr>
                <w:noProof/>
                <w:sz w:val="16"/>
                <w:szCs w:val="16"/>
              </w:rPr>
            </w:pPr>
          </w:p>
          <w:p w14:paraId="549C9E4C" w14:textId="71B1E662" w:rsidR="00F969C1" w:rsidRPr="00F969C1" w:rsidRDefault="00F969C1" w:rsidP="00F969C1">
            <w:pPr>
              <w:pStyle w:val="Listaconvietas"/>
              <w:numPr>
                <w:ilvl w:val="0"/>
                <w:numId w:val="0"/>
              </w:numPr>
              <w:ind w:left="420"/>
              <w:jc w:val="both"/>
              <w:rPr>
                <w:noProof/>
                <w:sz w:val="16"/>
                <w:szCs w:val="16"/>
              </w:rPr>
            </w:pPr>
          </w:p>
        </w:tc>
      </w:tr>
    </w:tbl>
    <w:p w14:paraId="63D4B4AA" w14:textId="57B1B05B" w:rsidR="002277C2" w:rsidRDefault="002277C2" w:rsidP="000C45FF">
      <w:pPr>
        <w:tabs>
          <w:tab w:val="left" w:pos="990"/>
        </w:tabs>
        <w:rPr>
          <w:noProof/>
          <w:lang w:val="en-US"/>
        </w:rPr>
      </w:pPr>
    </w:p>
    <w:p w14:paraId="5220D4C9" w14:textId="77777777" w:rsidR="00D475CF" w:rsidRDefault="00D475CF" w:rsidP="00D475CF"/>
    <w:p w14:paraId="508FFF8E" w14:textId="77777777" w:rsidR="00D475CF" w:rsidRDefault="00D475CF" w:rsidP="00D475CF">
      <w:r>
        <w:rPr>
          <w:noProof/>
        </w:rPr>
        <w:drawing>
          <wp:anchor distT="0" distB="0" distL="114300" distR="114300" simplePos="0" relativeHeight="251660288" behindDoc="0" locked="0" layoutInCell="1" allowOverlap="1" wp14:anchorId="16985333" wp14:editId="0A18CA36">
            <wp:simplePos x="0" y="0"/>
            <wp:positionH relativeFrom="margin">
              <wp:posOffset>-1541646</wp:posOffset>
            </wp:positionH>
            <wp:positionV relativeFrom="paragraph">
              <wp:posOffset>795346</wp:posOffset>
            </wp:positionV>
            <wp:extent cx="10106429" cy="7639773"/>
            <wp:effectExtent l="0" t="5080" r="4445" b="4445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06429" cy="763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F4BD0F0" w14:textId="77777777" w:rsidR="00D475CF" w:rsidRDefault="00D475CF" w:rsidP="00D475C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440550" wp14:editId="048C7F72">
            <wp:simplePos x="0" y="0"/>
            <wp:positionH relativeFrom="page">
              <wp:align>right</wp:align>
            </wp:positionH>
            <wp:positionV relativeFrom="paragraph">
              <wp:posOffset>554229</wp:posOffset>
            </wp:positionV>
            <wp:extent cx="9983954" cy="7790082"/>
            <wp:effectExtent l="0" t="7938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83954" cy="77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A9B65AC" w14:textId="77777777" w:rsidR="00D475CF" w:rsidRDefault="00D475CF" w:rsidP="00D475C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01E06E" wp14:editId="6C0B8F49">
            <wp:simplePos x="0" y="0"/>
            <wp:positionH relativeFrom="page">
              <wp:align>right</wp:align>
            </wp:positionH>
            <wp:positionV relativeFrom="paragraph">
              <wp:posOffset>4700805</wp:posOffset>
            </wp:positionV>
            <wp:extent cx="7843520" cy="4551178"/>
            <wp:effectExtent l="0" t="0" r="508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005" cy="45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284CD9F" wp14:editId="0BD10809">
            <wp:simplePos x="0" y="0"/>
            <wp:positionH relativeFrom="page">
              <wp:align>right</wp:align>
            </wp:positionH>
            <wp:positionV relativeFrom="paragraph">
              <wp:posOffset>-593090</wp:posOffset>
            </wp:positionV>
            <wp:extent cx="7820526" cy="5179060"/>
            <wp:effectExtent l="0" t="0" r="9525" b="2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526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77A3C" w14:textId="77777777" w:rsidR="00D475CF" w:rsidRPr="00F969C1" w:rsidRDefault="00D475CF" w:rsidP="000C45FF">
      <w:pPr>
        <w:tabs>
          <w:tab w:val="left" w:pos="990"/>
        </w:tabs>
        <w:rPr>
          <w:noProof/>
          <w:lang w:val="en-US"/>
        </w:rPr>
      </w:pPr>
    </w:p>
    <w:sectPr w:rsidR="00D475CF" w:rsidRPr="00F969C1" w:rsidSect="00F969C1">
      <w:headerReference w:type="default" r:id="rId16"/>
      <w:pgSz w:w="11906" w:h="16838" w:code="9"/>
      <w:pgMar w:top="0" w:right="547" w:bottom="360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D692A" w14:textId="77777777" w:rsidR="00CE0540" w:rsidRDefault="00CE0540" w:rsidP="000C45FF">
      <w:r>
        <w:separator/>
      </w:r>
    </w:p>
  </w:endnote>
  <w:endnote w:type="continuationSeparator" w:id="0">
    <w:p w14:paraId="274F4D66" w14:textId="77777777" w:rsidR="00CE0540" w:rsidRDefault="00CE054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814F3" w14:textId="77777777" w:rsidR="00CE0540" w:rsidRDefault="00CE0540" w:rsidP="000C45FF">
      <w:r>
        <w:separator/>
      </w:r>
    </w:p>
  </w:footnote>
  <w:footnote w:type="continuationSeparator" w:id="0">
    <w:p w14:paraId="45B3286C" w14:textId="77777777" w:rsidR="00CE0540" w:rsidRDefault="00CE054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4628A" w14:textId="6F18DCCC" w:rsidR="002277C2" w:rsidRDefault="000C45FF">
    <w:pPr>
      <w:pStyle w:val="Encabezado"/>
    </w:pPr>
    <w:r>
      <w:rPr>
        <w:noProof/>
        <w:lang w:bidi="es-ES"/>
      </w:rPr>
      <w:drawing>
        <wp:anchor distT="0" distB="0" distL="114300" distR="114300" simplePos="0" relativeHeight="251658240" behindDoc="1" locked="0" layoutInCell="1" allowOverlap="1" wp14:anchorId="04ED04C6" wp14:editId="13DCE14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2" name="Gráfico 3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C0A"/>
    <w:rsid w:val="000041C4"/>
    <w:rsid w:val="000217F6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A74A5"/>
    <w:rsid w:val="001B22E5"/>
    <w:rsid w:val="001B2ABD"/>
    <w:rsid w:val="001E0391"/>
    <w:rsid w:val="001E1759"/>
    <w:rsid w:val="001F1ECC"/>
    <w:rsid w:val="002277C2"/>
    <w:rsid w:val="002400EB"/>
    <w:rsid w:val="00256CF7"/>
    <w:rsid w:val="00281FD5"/>
    <w:rsid w:val="0030481B"/>
    <w:rsid w:val="003156FC"/>
    <w:rsid w:val="003254B5"/>
    <w:rsid w:val="00340460"/>
    <w:rsid w:val="0037121F"/>
    <w:rsid w:val="00385167"/>
    <w:rsid w:val="003A4215"/>
    <w:rsid w:val="003A6B7D"/>
    <w:rsid w:val="003B06CA"/>
    <w:rsid w:val="004071FC"/>
    <w:rsid w:val="00445947"/>
    <w:rsid w:val="004813B3"/>
    <w:rsid w:val="00496591"/>
    <w:rsid w:val="004C3431"/>
    <w:rsid w:val="004C63E4"/>
    <w:rsid w:val="004D3011"/>
    <w:rsid w:val="005262AC"/>
    <w:rsid w:val="005675F2"/>
    <w:rsid w:val="00570E53"/>
    <w:rsid w:val="005E39D5"/>
    <w:rsid w:val="00600670"/>
    <w:rsid w:val="00616E38"/>
    <w:rsid w:val="0062123A"/>
    <w:rsid w:val="00646E75"/>
    <w:rsid w:val="006771D0"/>
    <w:rsid w:val="006C1D9D"/>
    <w:rsid w:val="006E418C"/>
    <w:rsid w:val="00715FCB"/>
    <w:rsid w:val="00743101"/>
    <w:rsid w:val="007775E1"/>
    <w:rsid w:val="007867A0"/>
    <w:rsid w:val="007927F5"/>
    <w:rsid w:val="00802CA0"/>
    <w:rsid w:val="009260CD"/>
    <w:rsid w:val="00952C25"/>
    <w:rsid w:val="00984C0A"/>
    <w:rsid w:val="009B539F"/>
    <w:rsid w:val="00A2118D"/>
    <w:rsid w:val="00A40869"/>
    <w:rsid w:val="00A42934"/>
    <w:rsid w:val="00AD76E2"/>
    <w:rsid w:val="00B20152"/>
    <w:rsid w:val="00B359E4"/>
    <w:rsid w:val="00B57D98"/>
    <w:rsid w:val="00B70850"/>
    <w:rsid w:val="00C039FE"/>
    <w:rsid w:val="00C066B6"/>
    <w:rsid w:val="00C37BA1"/>
    <w:rsid w:val="00C4007D"/>
    <w:rsid w:val="00C4674C"/>
    <w:rsid w:val="00C506CF"/>
    <w:rsid w:val="00C547D5"/>
    <w:rsid w:val="00C72662"/>
    <w:rsid w:val="00C72BED"/>
    <w:rsid w:val="00C80811"/>
    <w:rsid w:val="00C9578B"/>
    <w:rsid w:val="00CB0055"/>
    <w:rsid w:val="00CE0540"/>
    <w:rsid w:val="00D2522B"/>
    <w:rsid w:val="00D422DE"/>
    <w:rsid w:val="00D475CF"/>
    <w:rsid w:val="00D5459D"/>
    <w:rsid w:val="00DA1F4D"/>
    <w:rsid w:val="00DA6DA7"/>
    <w:rsid w:val="00DD172A"/>
    <w:rsid w:val="00E25A26"/>
    <w:rsid w:val="00E4381A"/>
    <w:rsid w:val="00E55D74"/>
    <w:rsid w:val="00E61979"/>
    <w:rsid w:val="00F05EDE"/>
    <w:rsid w:val="00F364A3"/>
    <w:rsid w:val="00F60274"/>
    <w:rsid w:val="00F77FB9"/>
    <w:rsid w:val="00F969C1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4D7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B359E4"/>
    <w:pPr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1B2ABD"/>
    <w:rPr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25A2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036450"/>
  </w:style>
  <w:style w:type="character" w:customStyle="1" w:styleId="FechaCar">
    <w:name w:val="Fecha Car"/>
    <w:basedOn w:val="Fuentedeprrafopredeter"/>
    <w:link w:val="Fecha"/>
    <w:uiPriority w:val="99"/>
    <w:rsid w:val="00036450"/>
    <w:rPr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281FD5"/>
    <w:rPr>
      <w:color w:val="B85A22" w:themeColor="accent2" w:themeShade="BF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4813B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C45F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C45FF"/>
    <w:rPr>
      <w:sz w:val="22"/>
      <w:szCs w:val="22"/>
    </w:rPr>
  </w:style>
  <w:style w:type="table" w:styleId="Tablaconcuadrcula">
    <w:name w:val="Table Grid"/>
    <w:basedOn w:val="Tabla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B2ABD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B359E4"/>
    <w:rPr>
      <w:b/>
      <w:sz w:val="18"/>
      <w:szCs w:val="22"/>
    </w:rPr>
  </w:style>
  <w:style w:type="paragraph" w:styleId="Listaconvietas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Sinespaciado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lBrenes\AppData\Roaming\Microsoft\Templates\Curr&#237;culum%20v&#237;tae%20de%20administraci&#243;n%20hosteler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2967BB66A0945D8BAABE7D6B56D0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17797-EF87-4BF3-A21D-922E140EB933}"/>
      </w:docPartPr>
      <w:docPartBody>
        <w:p w:rsidR="00704051" w:rsidRDefault="003201EF">
          <w:pPr>
            <w:pStyle w:val="52967BB66A0945D8BAABE7D6B56D0C92"/>
          </w:pPr>
          <w:r w:rsidRPr="006E418C">
            <w:rPr>
              <w:noProof/>
              <w:lang w:bidi="es-ES"/>
            </w:rPr>
            <w:t>Perfil</w:t>
          </w:r>
        </w:p>
      </w:docPartBody>
    </w:docPart>
    <w:docPart>
      <w:docPartPr>
        <w:name w:val="9C7545CF378F4346AAC497817FBF00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B0322-CA4E-4352-B09C-049D7B4A6322}"/>
      </w:docPartPr>
      <w:docPartBody>
        <w:p w:rsidR="00704051" w:rsidRDefault="003201EF">
          <w:pPr>
            <w:pStyle w:val="9C7545CF378F4346AAC497817FBF0070"/>
          </w:pPr>
          <w:r w:rsidRPr="006E418C">
            <w:rPr>
              <w:noProof/>
              <w:lang w:bidi="es-ES"/>
            </w:rPr>
            <w:t>Contacto</w:t>
          </w:r>
        </w:p>
      </w:docPartBody>
    </w:docPart>
    <w:docPart>
      <w:docPartPr>
        <w:name w:val="77EB7E675A8D4F6F81AE7D7B36266B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08B01-47BA-48EE-BBC7-A3DB8C8DA30B}"/>
      </w:docPartPr>
      <w:docPartBody>
        <w:p w:rsidR="00704051" w:rsidRDefault="003201EF">
          <w:pPr>
            <w:pStyle w:val="77EB7E675A8D4F6F81AE7D7B36266B46"/>
          </w:pPr>
          <w:r w:rsidRPr="006E418C">
            <w:rPr>
              <w:noProof/>
              <w:lang w:bidi="es-ES"/>
            </w:rPr>
            <w:t>TELÉFONO:</w:t>
          </w:r>
        </w:p>
      </w:docPartBody>
    </w:docPart>
    <w:docPart>
      <w:docPartPr>
        <w:name w:val="597D0B6CBA14491FAC9E48CD65B6A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4510BF-84A7-438C-A5B1-4C273FEC4BB4}"/>
      </w:docPartPr>
      <w:docPartBody>
        <w:p w:rsidR="00704051" w:rsidRDefault="003201EF">
          <w:pPr>
            <w:pStyle w:val="597D0B6CBA14491FAC9E48CD65B6A77B"/>
          </w:pPr>
          <w:r w:rsidRPr="006E418C">
            <w:rPr>
              <w:noProof/>
              <w:lang w:bidi="es-ES"/>
            </w:rPr>
            <w:t>CORREO ELECTRÓNICO:</w:t>
          </w:r>
        </w:p>
      </w:docPartBody>
    </w:docPart>
    <w:docPart>
      <w:docPartPr>
        <w:name w:val="9D797147F15741F38B3F962C160F4D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4D40E7-900F-43D3-A723-D1D54EA81A0B}"/>
      </w:docPartPr>
      <w:docPartBody>
        <w:p w:rsidR="00704051" w:rsidRDefault="003201EF">
          <w:pPr>
            <w:pStyle w:val="9D797147F15741F38B3F962C160F4D33"/>
          </w:pPr>
          <w:r w:rsidRPr="006E418C">
            <w:rPr>
              <w:noProof/>
              <w:lang w:bidi="es-ES"/>
            </w:rPr>
            <w:t>EXPERIENCIA LABORAL</w:t>
          </w:r>
        </w:p>
      </w:docPartBody>
    </w:docPart>
    <w:docPart>
      <w:docPartPr>
        <w:name w:val="A320F321AD234CE7AC7C63EC404ADA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9016D-AF73-42C9-ABC2-A0D507C4DAC8}"/>
      </w:docPartPr>
      <w:docPartBody>
        <w:p w:rsidR="00704051" w:rsidRDefault="003201EF">
          <w:pPr>
            <w:pStyle w:val="A320F321AD234CE7AC7C63EC404ADA70"/>
          </w:pPr>
          <w:r w:rsidRPr="006E418C">
            <w:rPr>
              <w:noProof/>
              <w:lang w:bidi="es-ES"/>
            </w:rPr>
            <w:t>FORMACIÓN ACADÉMICA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81"/>
    <w:rsid w:val="003201EF"/>
    <w:rsid w:val="0058787B"/>
    <w:rsid w:val="00704051"/>
    <w:rsid w:val="00DD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2967BB66A0945D8BAABE7D6B56D0C92">
    <w:name w:val="52967BB66A0945D8BAABE7D6B56D0C92"/>
  </w:style>
  <w:style w:type="paragraph" w:customStyle="1" w:styleId="9C7545CF378F4346AAC497817FBF0070">
    <w:name w:val="9C7545CF378F4346AAC497817FBF0070"/>
  </w:style>
  <w:style w:type="paragraph" w:customStyle="1" w:styleId="77EB7E675A8D4F6F81AE7D7B36266B46">
    <w:name w:val="77EB7E675A8D4F6F81AE7D7B36266B46"/>
  </w:style>
  <w:style w:type="paragraph" w:customStyle="1" w:styleId="597D0B6CBA14491FAC9E48CD65B6A77B">
    <w:name w:val="597D0B6CBA14491FAC9E48CD65B6A77B"/>
  </w:style>
  <w:style w:type="paragraph" w:customStyle="1" w:styleId="9D797147F15741F38B3F962C160F4D33">
    <w:name w:val="9D797147F15741F38B3F962C160F4D33"/>
  </w:style>
  <w:style w:type="paragraph" w:customStyle="1" w:styleId="A320F321AD234CE7AC7C63EC404ADA70">
    <w:name w:val="A320F321AD234CE7AC7C63EC404ADA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6B58E1-FDE6-4295-AC6D-C71B10D3D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administración hostelera.dotx</Template>
  <TotalTime>0</TotalTime>
  <Pages>4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2024-08-01T20:31:00Z</dcterms:created>
  <dcterms:modified xsi:type="dcterms:W3CDTF">2024-08-01T21:06:00Z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