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8730C" w14:paraId="6BE75BB9" w14:textId="77777777" w:rsidTr="0058730C">
        <w:trPr>
          <w:trHeight w:val="4004"/>
        </w:trPr>
        <w:tc>
          <w:tcPr>
            <w:tcW w:w="3600" w:type="dxa"/>
            <w:vAlign w:val="bottom"/>
          </w:tcPr>
          <w:p w14:paraId="589962B3" w14:textId="77777777" w:rsidR="001B2ABD" w:rsidRDefault="001B2ABD" w:rsidP="00943267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454CEF30" wp14:editId="6BA577FE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-2670810</wp:posOffset>
                      </wp:positionV>
                      <wp:extent cx="1753870" cy="1931670"/>
                      <wp:effectExtent l="19050" t="19050" r="36830" b="30480"/>
                      <wp:wrapSquare wrapText="bothSides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3870" cy="193167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4D8045" id="Oval 2" o:spid="_x0000_s1026" style="position:absolute;margin-left:16pt;margin-top:-210.3pt;width:138.1pt;height:152.1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" strokecolor="#94b6d2 [3204]" strokeweight="5pt">
                      <v:fill r:id="rId7" o:title="" recolor="t" rotate="t" type="frame"/>
                      <v:stroke joinstyle="miter"/>
                      <w10:wrap type="square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0F6C4BF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8AAFB87" w14:textId="7A8B7604" w:rsidR="001B2ABD" w:rsidRPr="00321541" w:rsidRDefault="00321541" w:rsidP="00943267">
            <w:pPr>
              <w:pStyle w:val="Title"/>
              <w:rPr>
                <w:sz w:val="72"/>
                <w:szCs w:val="72"/>
                <w:lang w:val="es-CR"/>
              </w:rPr>
            </w:pPr>
            <w:r w:rsidRPr="00321541">
              <w:rPr>
                <w:sz w:val="72"/>
                <w:szCs w:val="72"/>
                <w:lang w:val="es-CR"/>
              </w:rPr>
              <w:t>Rafael Brenes Sequeira</w:t>
            </w:r>
          </w:p>
          <w:p w14:paraId="424D3B45" w14:textId="4E269E0D" w:rsidR="001B2ABD" w:rsidRPr="0058730C" w:rsidRDefault="00321541" w:rsidP="0058730C">
            <w:pPr>
              <w:pStyle w:val="Heading2"/>
              <w:pBdr>
                <w:bottom w:val="none" w:sz="0" w:space="0" w:color="auto"/>
              </w:pBdr>
              <w:rPr>
                <w:sz w:val="36"/>
                <w:szCs w:val="32"/>
                <w:lang w:val="es-CR"/>
              </w:rPr>
            </w:pPr>
            <w:r w:rsidRPr="0058730C">
              <w:rPr>
                <w:lang w:val="es-CR"/>
              </w:rPr>
              <w:t>Ing., Informática Empresarial</w:t>
            </w:r>
            <w:r w:rsidR="004253D4" w:rsidRPr="0058730C">
              <w:rPr>
                <w:lang w:val="es-CR"/>
              </w:rPr>
              <w:t xml:space="preserve"> </w:t>
            </w:r>
            <w:r w:rsidRPr="0058730C">
              <w:rPr>
                <w:lang w:val="es-CR"/>
              </w:rPr>
              <w:t>Administración de Proyecto</w:t>
            </w:r>
            <w:r w:rsidR="0058730C" w:rsidRPr="0058730C">
              <w:rPr>
                <w:lang w:val="es-CR"/>
              </w:rPr>
              <w:t>s</w:t>
            </w:r>
            <w:r w:rsidRPr="0058730C">
              <w:rPr>
                <w:lang w:val="es-CR"/>
              </w:rPr>
              <w:t>.</w:t>
            </w:r>
          </w:p>
          <w:p w14:paraId="025B3638" w14:textId="003BB4DA" w:rsidR="00943267" w:rsidRDefault="00943267" w:rsidP="00943267">
            <w:pPr>
              <w:rPr>
                <w:lang w:val="es-CR"/>
              </w:rPr>
            </w:pPr>
          </w:p>
          <w:p w14:paraId="7CDA0E58" w14:textId="77777777" w:rsidR="00943267" w:rsidRDefault="00943267" w:rsidP="00943267">
            <w:pPr>
              <w:rPr>
                <w:lang w:val="es-CR"/>
              </w:rPr>
            </w:pPr>
          </w:p>
          <w:p w14:paraId="628037BE" w14:textId="3B71F3A9" w:rsidR="00943267" w:rsidRPr="00943267" w:rsidRDefault="00943267" w:rsidP="00943267">
            <w:pPr>
              <w:rPr>
                <w:lang w:val="es-CR"/>
              </w:rPr>
            </w:pPr>
          </w:p>
        </w:tc>
      </w:tr>
      <w:tr w:rsidR="001B2ABD" w14:paraId="337D0690" w14:textId="77777777" w:rsidTr="0058730C">
        <w:trPr>
          <w:trHeight w:val="9800"/>
        </w:trPr>
        <w:tc>
          <w:tcPr>
            <w:tcW w:w="3600" w:type="dxa"/>
          </w:tcPr>
          <w:p w14:paraId="25B6B109" w14:textId="1ECE3DD2" w:rsidR="001B2ABD" w:rsidRPr="00706B68" w:rsidRDefault="00706B68" w:rsidP="00036450">
            <w:pPr>
              <w:pStyle w:val="Heading3"/>
              <w:rPr>
                <w:lang w:val="es-CR"/>
              </w:rPr>
            </w:pPr>
            <w:r w:rsidRPr="00706B68">
              <w:rPr>
                <w:lang w:val="es-CR"/>
              </w:rPr>
              <w:t>Perfil</w:t>
            </w:r>
          </w:p>
          <w:p w14:paraId="6320D86D" w14:textId="5D3861A8" w:rsidR="00036450" w:rsidRDefault="00706B68" w:rsidP="00D37574">
            <w:pPr>
              <w:jc w:val="both"/>
              <w:rPr>
                <w:lang w:val="es-CR"/>
              </w:rPr>
            </w:pPr>
            <w:r w:rsidRPr="00706B68">
              <w:rPr>
                <w:lang w:val="es-CR"/>
              </w:rPr>
              <w:t xml:space="preserve">Administrador de proyectos </w:t>
            </w:r>
            <w:r>
              <w:rPr>
                <w:lang w:val="es-CR"/>
              </w:rPr>
              <w:t>en el área de informática y desarrollo de software, con amplia experiencia en manejo de equipos de desarrollo, dando mantenimiento a sistemas ERP, integraciones con software de terceros, incorporación de nuevas características.</w:t>
            </w:r>
          </w:p>
          <w:p w14:paraId="57075D58" w14:textId="7D4C84DC" w:rsidR="00706B68" w:rsidRPr="00706B68" w:rsidRDefault="00706B68" w:rsidP="00706B68">
            <w:pPr>
              <w:rPr>
                <w:lang w:val="es-CR"/>
              </w:rPr>
            </w:pPr>
          </w:p>
          <w:p w14:paraId="0FD03F84" w14:textId="77777777" w:rsidR="00E71868" w:rsidRDefault="00706B68" w:rsidP="00D37574">
            <w:pPr>
              <w:jc w:val="both"/>
              <w:rPr>
                <w:lang w:val="es-CR"/>
              </w:rPr>
            </w:pPr>
            <w:r>
              <w:rPr>
                <w:lang w:val="es-CR"/>
              </w:rPr>
              <w:t>Control y seguimiento de proyectos especiales a clientes, proyección costo-tiempo. Organización</w:t>
            </w:r>
            <w:r w:rsidR="00E71868">
              <w:rPr>
                <w:lang w:val="es-CR"/>
              </w:rPr>
              <w:t xml:space="preserve"> por etapas y entregables.</w:t>
            </w:r>
          </w:p>
          <w:p w14:paraId="758BECF6" w14:textId="77777777" w:rsidR="00E71868" w:rsidRDefault="00E71868" w:rsidP="00036450">
            <w:pPr>
              <w:rPr>
                <w:lang w:val="es-CR"/>
              </w:rPr>
            </w:pPr>
          </w:p>
          <w:p w14:paraId="7E1BC03C" w14:textId="0EAA5896" w:rsidR="00036450" w:rsidRPr="00706B68" w:rsidRDefault="00E71868" w:rsidP="00D37574">
            <w:pPr>
              <w:jc w:val="both"/>
              <w:rPr>
                <w:lang w:val="es-CR"/>
              </w:rPr>
            </w:pPr>
            <w:r>
              <w:rPr>
                <w:lang w:val="es-CR"/>
              </w:rPr>
              <w:t>Mi formación académica y humana, permite un ambiente de trabajo eficiente y eficaz en cada actividad grupal o individual, logrando los objetivos de cada proyecto.</w:t>
            </w:r>
            <w:r w:rsidR="00706B68">
              <w:rPr>
                <w:lang w:val="es-CR"/>
              </w:rPr>
              <w:t xml:space="preserve"> </w:t>
            </w:r>
          </w:p>
          <w:p w14:paraId="09AABA8E" w14:textId="5CB81601" w:rsidR="00036450" w:rsidRPr="00CB0055" w:rsidRDefault="00E71868" w:rsidP="00CB0055">
            <w:pPr>
              <w:pStyle w:val="Heading3"/>
            </w:pPr>
            <w:r>
              <w:t>Contacto</w:t>
            </w:r>
          </w:p>
          <w:sdt>
            <w:sdtPr>
              <w:id w:val="1111563247"/>
              <w:placeholder>
                <w:docPart w:val="C733A57D4458473BBD80AA12BE7AE994"/>
              </w:placeholder>
              <w:temporary/>
              <w:showingPlcHdr/>
              <w15:appearance w15:val="hidden"/>
            </w:sdtPr>
            <w:sdtEndPr/>
            <w:sdtContent>
              <w:p w14:paraId="75C39DB1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C8593C6" w14:textId="663535FC" w:rsidR="004D3011" w:rsidRDefault="00321541" w:rsidP="004D3011">
            <w:r>
              <w:t>+506 8329-0634</w:t>
            </w:r>
          </w:p>
          <w:p w14:paraId="5B82F22A" w14:textId="77777777" w:rsidR="004D3011" w:rsidRPr="004D3011" w:rsidRDefault="004D3011" w:rsidP="004D3011"/>
          <w:p w14:paraId="49910A00" w14:textId="75ADEBBF" w:rsidR="004D3011" w:rsidRDefault="00233D5C" w:rsidP="004D3011">
            <w:r>
              <w:t>GitHub:</w:t>
            </w:r>
          </w:p>
          <w:p w14:paraId="5C398C8C" w14:textId="1D2ACAE9" w:rsidR="004D3011" w:rsidRDefault="00233D5C" w:rsidP="004D3011">
            <w:proofErr w:type="spellStart"/>
            <w:r>
              <w:t>rbrenesr</w:t>
            </w:r>
            <w:proofErr w:type="spellEnd"/>
          </w:p>
          <w:p w14:paraId="26D1BBF1" w14:textId="77777777" w:rsidR="004D3011" w:rsidRDefault="004D3011" w:rsidP="004D3011"/>
          <w:sdt>
            <w:sdtPr>
              <w:id w:val="-240260293"/>
              <w:placeholder>
                <w:docPart w:val="C281033792544AFEB1DB99B7BB331A5A"/>
              </w:placeholder>
              <w:temporary/>
              <w:showingPlcHdr/>
              <w15:appearance w15:val="hidden"/>
            </w:sdtPr>
            <w:sdtEndPr/>
            <w:sdtContent>
              <w:p w14:paraId="5723C14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1BB7C05" w14:textId="4005AED2" w:rsidR="00036450" w:rsidRPr="00E4381A" w:rsidRDefault="00321541" w:rsidP="004D3011">
            <w:pPr>
              <w:rPr>
                <w:rStyle w:val="Hyperlink"/>
              </w:rPr>
            </w:pPr>
            <w:r>
              <w:t>rbrenesr@gmail.com</w:t>
            </w:r>
          </w:p>
          <w:p w14:paraId="60918582" w14:textId="06AE0BB7" w:rsidR="004D3011" w:rsidRPr="00CB0055" w:rsidRDefault="005F1789" w:rsidP="00CB0055">
            <w:pPr>
              <w:pStyle w:val="Heading3"/>
            </w:pPr>
            <w:r>
              <w:t>PAsatiempos</w:t>
            </w:r>
          </w:p>
          <w:p w14:paraId="49BBC72F" w14:textId="006BCB62" w:rsidR="004D3011" w:rsidRDefault="00FD424D" w:rsidP="005F1789">
            <w:pPr>
              <w:spacing w:line="360" w:lineRule="auto"/>
            </w:pPr>
            <w:r>
              <w:t>Motocross</w:t>
            </w:r>
          </w:p>
          <w:p w14:paraId="426622AD" w14:textId="49D89B63" w:rsidR="00FD424D" w:rsidRPr="002175F0" w:rsidRDefault="00FD424D" w:rsidP="005F1789">
            <w:pPr>
              <w:spacing w:line="360" w:lineRule="auto"/>
            </w:pPr>
            <w:proofErr w:type="spellStart"/>
            <w:r w:rsidRPr="002175F0">
              <w:t>Ciclismo</w:t>
            </w:r>
            <w:proofErr w:type="spellEnd"/>
          </w:p>
          <w:p w14:paraId="43D532B0" w14:textId="71AC775B" w:rsidR="004D3011" w:rsidRPr="00FD424D" w:rsidRDefault="00FD424D" w:rsidP="005F1789">
            <w:pPr>
              <w:spacing w:line="360" w:lineRule="auto"/>
              <w:rPr>
                <w:lang w:val="es-CR"/>
              </w:rPr>
            </w:pPr>
            <w:r w:rsidRPr="00FD424D">
              <w:rPr>
                <w:lang w:val="es-CR"/>
              </w:rPr>
              <w:t>Trabajos en madera</w:t>
            </w:r>
          </w:p>
          <w:p w14:paraId="3E5A3B8E" w14:textId="1AF5EA21" w:rsidR="004D3011" w:rsidRPr="00FD424D" w:rsidRDefault="00FD424D" w:rsidP="005F1789">
            <w:pPr>
              <w:spacing w:line="360" w:lineRule="auto"/>
              <w:rPr>
                <w:lang w:val="es-CR"/>
              </w:rPr>
            </w:pPr>
            <w:r w:rsidRPr="00FD424D">
              <w:rPr>
                <w:lang w:val="es-CR"/>
              </w:rPr>
              <w:t>L</w:t>
            </w:r>
            <w:r>
              <w:rPr>
                <w:lang w:val="es-CR"/>
              </w:rPr>
              <w:t>ectura rápida</w:t>
            </w:r>
          </w:p>
        </w:tc>
        <w:tc>
          <w:tcPr>
            <w:tcW w:w="720" w:type="dxa"/>
          </w:tcPr>
          <w:p w14:paraId="26AB92AD" w14:textId="77777777" w:rsidR="001B2ABD" w:rsidRPr="00FD424D" w:rsidRDefault="001B2ABD" w:rsidP="000C45FF">
            <w:pPr>
              <w:tabs>
                <w:tab w:val="left" w:pos="990"/>
              </w:tabs>
              <w:rPr>
                <w:lang w:val="es-CR"/>
              </w:rPr>
            </w:pPr>
          </w:p>
        </w:tc>
        <w:tc>
          <w:tcPr>
            <w:tcW w:w="6470" w:type="dxa"/>
          </w:tcPr>
          <w:p w14:paraId="1F26B364" w14:textId="3179314B" w:rsidR="001B2ABD" w:rsidRPr="002175F0" w:rsidRDefault="00E77263" w:rsidP="00036450">
            <w:pPr>
              <w:pStyle w:val="Heading2"/>
              <w:rPr>
                <w:lang w:val="es-CR"/>
              </w:rPr>
            </w:pPr>
            <w:r w:rsidRPr="002175F0">
              <w:rPr>
                <w:lang w:val="es-CR"/>
              </w:rPr>
              <w:t>Educación</w:t>
            </w:r>
          </w:p>
          <w:p w14:paraId="2ABCD42D" w14:textId="6912D7AF" w:rsidR="00036450" w:rsidRPr="00C745DD" w:rsidRDefault="00E77263" w:rsidP="00B359E4">
            <w:pPr>
              <w:pStyle w:val="Heading4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U. Fidélitas</w:t>
            </w:r>
          </w:p>
          <w:p w14:paraId="29249BD0" w14:textId="716853E7" w:rsidR="00036450" w:rsidRPr="00C745DD" w:rsidRDefault="00E77263" w:rsidP="00B359E4">
            <w:pPr>
              <w:pStyle w:val="Date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2016-2018</w:t>
            </w:r>
          </w:p>
          <w:p w14:paraId="7C7A4FC1" w14:textId="097216AA" w:rsidR="004D3011" w:rsidRPr="00C745DD" w:rsidRDefault="00E77263" w:rsidP="00036450">
            <w:pPr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Licenciatura en Ingeniería de Gestión de la Calidad de Software</w:t>
            </w:r>
          </w:p>
          <w:p w14:paraId="7DEC9929" w14:textId="77777777" w:rsidR="00FA1F49" w:rsidRPr="002175F0" w:rsidRDefault="00FA1F49" w:rsidP="00B359E4">
            <w:pPr>
              <w:pStyle w:val="Heading4"/>
              <w:rPr>
                <w:sz w:val="16"/>
                <w:szCs w:val="20"/>
                <w:lang w:val="es-CR"/>
              </w:rPr>
            </w:pPr>
          </w:p>
          <w:p w14:paraId="28FC3787" w14:textId="75169204" w:rsidR="00036450" w:rsidRPr="002175F0" w:rsidRDefault="00E77263" w:rsidP="00B359E4">
            <w:pPr>
              <w:pStyle w:val="Heading4"/>
              <w:rPr>
                <w:sz w:val="16"/>
                <w:szCs w:val="20"/>
                <w:lang w:val="es-CR"/>
              </w:rPr>
            </w:pPr>
            <w:r w:rsidRPr="002175F0">
              <w:rPr>
                <w:sz w:val="16"/>
                <w:szCs w:val="20"/>
                <w:lang w:val="es-CR"/>
              </w:rPr>
              <w:t>UCR</w:t>
            </w:r>
          </w:p>
          <w:p w14:paraId="6EEAED1D" w14:textId="7E604B5B" w:rsidR="00036450" w:rsidRPr="002175F0" w:rsidRDefault="00E77263" w:rsidP="00B359E4">
            <w:pPr>
              <w:pStyle w:val="Date"/>
              <w:rPr>
                <w:sz w:val="16"/>
                <w:szCs w:val="20"/>
                <w:lang w:val="es-CR"/>
              </w:rPr>
            </w:pPr>
            <w:r w:rsidRPr="002175F0">
              <w:rPr>
                <w:sz w:val="16"/>
                <w:szCs w:val="20"/>
                <w:lang w:val="es-CR"/>
              </w:rPr>
              <w:t>2005</w:t>
            </w:r>
            <w:r w:rsidR="00036450" w:rsidRPr="002175F0">
              <w:rPr>
                <w:sz w:val="16"/>
                <w:szCs w:val="20"/>
                <w:lang w:val="es-CR"/>
              </w:rPr>
              <w:t xml:space="preserve"> - </w:t>
            </w:r>
            <w:r w:rsidRPr="002175F0">
              <w:rPr>
                <w:sz w:val="16"/>
                <w:szCs w:val="20"/>
                <w:lang w:val="es-CR"/>
              </w:rPr>
              <w:t>2019</w:t>
            </w:r>
          </w:p>
          <w:p w14:paraId="45975EC8" w14:textId="17C29A2A" w:rsidR="00036450" w:rsidRPr="002175F0" w:rsidRDefault="00E77263" w:rsidP="00036450">
            <w:pPr>
              <w:rPr>
                <w:sz w:val="16"/>
                <w:szCs w:val="20"/>
                <w:lang w:val="es-CR"/>
              </w:rPr>
            </w:pPr>
            <w:r w:rsidRPr="002175F0">
              <w:rPr>
                <w:sz w:val="16"/>
                <w:szCs w:val="20"/>
                <w:lang w:val="es-CR"/>
              </w:rPr>
              <w:t>Bachillerato en Informática Empresaria</w:t>
            </w:r>
          </w:p>
          <w:p w14:paraId="1FA0F010" w14:textId="4DA9FD72" w:rsidR="00E77263" w:rsidRPr="002175F0" w:rsidRDefault="00E77263" w:rsidP="00036450">
            <w:pPr>
              <w:rPr>
                <w:sz w:val="16"/>
                <w:szCs w:val="20"/>
                <w:lang w:val="es-CR"/>
              </w:rPr>
            </w:pPr>
          </w:p>
          <w:p w14:paraId="2F149FFB" w14:textId="5AC2C095" w:rsidR="00E77263" w:rsidRPr="00C745DD" w:rsidRDefault="00E77263" w:rsidP="00E77263">
            <w:pPr>
              <w:pStyle w:val="Heading4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LEBT</w:t>
            </w:r>
          </w:p>
          <w:p w14:paraId="454A30CE" w14:textId="53E9EE0C" w:rsidR="00E77263" w:rsidRPr="00C745DD" w:rsidRDefault="00E77263" w:rsidP="00E77263">
            <w:pPr>
              <w:pStyle w:val="Date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1999 - 2004</w:t>
            </w:r>
          </w:p>
          <w:p w14:paraId="0D6CE9DD" w14:textId="6C83859E" w:rsidR="00E77263" w:rsidRPr="00C745DD" w:rsidRDefault="00E77263" w:rsidP="00E77263">
            <w:pPr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Bachillerato en Educación Media</w:t>
            </w:r>
          </w:p>
          <w:p w14:paraId="5B1BF233" w14:textId="6F71D104" w:rsidR="00036450" w:rsidRPr="00656EA7" w:rsidRDefault="00656EA7" w:rsidP="00036450">
            <w:pPr>
              <w:pStyle w:val="Heading2"/>
              <w:rPr>
                <w:lang w:val="es-CR"/>
              </w:rPr>
            </w:pPr>
            <w:r w:rsidRPr="00656EA7">
              <w:rPr>
                <w:lang w:val="es-CR"/>
              </w:rPr>
              <w:t>Ex</w:t>
            </w:r>
            <w:r>
              <w:rPr>
                <w:lang w:val="es-CR"/>
              </w:rPr>
              <w:t>periencia Laboral</w:t>
            </w:r>
          </w:p>
          <w:p w14:paraId="5A277CAC" w14:textId="2357B9DC" w:rsidR="00036450" w:rsidRPr="00C745DD" w:rsidRDefault="00FA1F49" w:rsidP="00B359E4">
            <w:pPr>
              <w:pStyle w:val="Heading4"/>
              <w:rPr>
                <w:bCs/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Softdial S.A.</w:t>
            </w:r>
            <w:r w:rsidR="00036450" w:rsidRPr="00C745DD">
              <w:rPr>
                <w:sz w:val="16"/>
                <w:szCs w:val="20"/>
                <w:lang w:val="es-CR"/>
              </w:rPr>
              <w:t xml:space="preserve">  </w:t>
            </w:r>
            <w:r w:rsidRPr="00C745DD">
              <w:rPr>
                <w:sz w:val="16"/>
                <w:szCs w:val="20"/>
                <w:lang w:val="es-CR"/>
              </w:rPr>
              <w:t>Gerencia Proyectos y Desarrollo</w:t>
            </w:r>
          </w:p>
          <w:p w14:paraId="37E6ACC6" w14:textId="6A1B3966" w:rsidR="00036450" w:rsidRPr="00C745DD" w:rsidRDefault="00FA1F49" w:rsidP="00B359E4">
            <w:pPr>
              <w:pStyle w:val="Date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2016</w:t>
            </w:r>
            <w:r w:rsidR="00036450" w:rsidRPr="00C745DD">
              <w:rPr>
                <w:sz w:val="16"/>
                <w:szCs w:val="20"/>
                <w:lang w:val="es-CR"/>
              </w:rPr>
              <w:t>–</w:t>
            </w:r>
            <w:r w:rsidRPr="00C745DD">
              <w:rPr>
                <w:sz w:val="16"/>
                <w:szCs w:val="20"/>
                <w:lang w:val="es-CR"/>
              </w:rPr>
              <w:t>Actualidad</w:t>
            </w:r>
          </w:p>
          <w:p w14:paraId="277EFD0D" w14:textId="23F6630A" w:rsidR="00036450" w:rsidRPr="00C745DD" w:rsidRDefault="00FA1F49" w:rsidP="00036450">
            <w:pPr>
              <w:rPr>
                <w:sz w:val="14"/>
                <w:szCs w:val="18"/>
                <w:lang w:val="es-CR"/>
              </w:rPr>
            </w:pPr>
            <w:r w:rsidRPr="00C745DD">
              <w:rPr>
                <w:sz w:val="14"/>
                <w:szCs w:val="18"/>
                <w:lang w:val="es-CR"/>
              </w:rPr>
              <w:t>Coordinación de desarrollo de software, análisis y especificación de requerimientos, arquitecto de software, vista al cliente, coordinación, control y seguimientos de proyectos.</w:t>
            </w:r>
            <w:r w:rsidR="00036450" w:rsidRPr="00C745DD">
              <w:rPr>
                <w:sz w:val="14"/>
                <w:szCs w:val="18"/>
                <w:lang w:val="es-CR"/>
              </w:rPr>
              <w:t xml:space="preserve"> </w:t>
            </w:r>
          </w:p>
          <w:p w14:paraId="4DBE9C63" w14:textId="77777777" w:rsidR="004D3011" w:rsidRPr="00C745DD" w:rsidRDefault="004D3011" w:rsidP="00036450">
            <w:pPr>
              <w:rPr>
                <w:sz w:val="16"/>
                <w:szCs w:val="20"/>
                <w:lang w:val="es-CR"/>
              </w:rPr>
            </w:pPr>
          </w:p>
          <w:p w14:paraId="24825271" w14:textId="1A7C1831" w:rsidR="004D3011" w:rsidRPr="00C745DD" w:rsidRDefault="00FA1F49" w:rsidP="00B359E4">
            <w:pPr>
              <w:pStyle w:val="Heading4"/>
              <w:rPr>
                <w:bCs/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Softdial S.A.</w:t>
            </w:r>
            <w:r w:rsidR="004D3011" w:rsidRPr="00C745DD">
              <w:rPr>
                <w:sz w:val="16"/>
                <w:szCs w:val="20"/>
                <w:lang w:val="es-CR"/>
              </w:rPr>
              <w:t xml:space="preserve">  </w:t>
            </w:r>
            <w:r w:rsidRPr="00C745DD">
              <w:rPr>
                <w:sz w:val="16"/>
                <w:szCs w:val="20"/>
                <w:lang w:val="es-CR"/>
              </w:rPr>
              <w:t>Desarrollador</w:t>
            </w:r>
          </w:p>
          <w:p w14:paraId="36A16FAD" w14:textId="2ABA2AE4" w:rsidR="004D3011" w:rsidRPr="00C745DD" w:rsidRDefault="00FA1F49" w:rsidP="00B359E4">
            <w:pPr>
              <w:pStyle w:val="Date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2012</w:t>
            </w:r>
            <w:r w:rsidR="004D3011" w:rsidRPr="00C745DD">
              <w:rPr>
                <w:sz w:val="16"/>
                <w:szCs w:val="20"/>
                <w:lang w:val="es-CR"/>
              </w:rPr>
              <w:t>–</w:t>
            </w:r>
            <w:r w:rsidRPr="00C745DD">
              <w:rPr>
                <w:sz w:val="16"/>
                <w:szCs w:val="20"/>
                <w:lang w:val="es-CR"/>
              </w:rPr>
              <w:t>2016</w:t>
            </w:r>
          </w:p>
          <w:p w14:paraId="6A460348" w14:textId="2D5352CA" w:rsidR="004D3011" w:rsidRPr="00C745DD" w:rsidRDefault="00FA1F49" w:rsidP="004D3011">
            <w:pPr>
              <w:rPr>
                <w:sz w:val="14"/>
                <w:szCs w:val="18"/>
                <w:lang w:val="es-CR"/>
              </w:rPr>
            </w:pPr>
            <w:r w:rsidRPr="00C745DD">
              <w:rPr>
                <w:sz w:val="14"/>
                <w:szCs w:val="18"/>
                <w:lang w:val="es-CR"/>
              </w:rPr>
              <w:t>Analista y Desarrollador Web. Nueva versión de sistema. Realizando todo el proceso de análisis con clientes en el extranjero y organización del equipo local.</w:t>
            </w:r>
            <w:r w:rsidR="00036450" w:rsidRPr="00C745DD">
              <w:rPr>
                <w:sz w:val="14"/>
                <w:szCs w:val="18"/>
                <w:lang w:val="es-CR"/>
              </w:rPr>
              <w:t xml:space="preserve"> </w:t>
            </w:r>
          </w:p>
          <w:p w14:paraId="1AF8CD48" w14:textId="77777777" w:rsidR="004D3011" w:rsidRPr="00C745DD" w:rsidRDefault="004D3011" w:rsidP="00036450">
            <w:pPr>
              <w:rPr>
                <w:sz w:val="16"/>
                <w:szCs w:val="20"/>
                <w:lang w:val="es-CR"/>
              </w:rPr>
            </w:pPr>
          </w:p>
          <w:p w14:paraId="55E7FAC1" w14:textId="2ED62C41" w:rsidR="004D3011" w:rsidRPr="00C745DD" w:rsidRDefault="00FA1F49" w:rsidP="00B359E4">
            <w:pPr>
              <w:pStyle w:val="Heading4"/>
              <w:rPr>
                <w:bCs/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Softdial S.A.</w:t>
            </w:r>
            <w:r w:rsidR="004D3011" w:rsidRPr="00C745DD">
              <w:rPr>
                <w:sz w:val="16"/>
                <w:szCs w:val="20"/>
                <w:lang w:val="es-CR"/>
              </w:rPr>
              <w:t xml:space="preserve"> </w:t>
            </w:r>
            <w:r w:rsidRPr="00C745DD">
              <w:rPr>
                <w:sz w:val="16"/>
                <w:szCs w:val="20"/>
                <w:lang w:val="es-CR"/>
              </w:rPr>
              <w:t>Desarrollador</w:t>
            </w:r>
          </w:p>
          <w:p w14:paraId="3F8B8F69" w14:textId="06AB9B5C" w:rsidR="004D3011" w:rsidRPr="00C745DD" w:rsidRDefault="00FA1F49" w:rsidP="00B359E4">
            <w:pPr>
              <w:pStyle w:val="Date"/>
              <w:rPr>
                <w:sz w:val="16"/>
                <w:szCs w:val="20"/>
                <w:lang w:val="es-CR"/>
              </w:rPr>
            </w:pPr>
            <w:r w:rsidRPr="00C745DD">
              <w:rPr>
                <w:sz w:val="16"/>
                <w:szCs w:val="20"/>
                <w:lang w:val="es-CR"/>
              </w:rPr>
              <w:t>2009</w:t>
            </w:r>
            <w:r w:rsidR="004D3011" w:rsidRPr="00C745DD">
              <w:rPr>
                <w:sz w:val="16"/>
                <w:szCs w:val="20"/>
                <w:lang w:val="es-CR"/>
              </w:rPr>
              <w:t>–</w:t>
            </w:r>
            <w:r w:rsidRPr="00C745DD">
              <w:rPr>
                <w:sz w:val="16"/>
                <w:szCs w:val="20"/>
                <w:lang w:val="es-CR"/>
              </w:rPr>
              <w:t>2012</w:t>
            </w:r>
          </w:p>
          <w:p w14:paraId="6708E1C4" w14:textId="77777777" w:rsidR="00FA1F49" w:rsidRPr="00C745DD" w:rsidRDefault="00FA1F49" w:rsidP="00FA1F49">
            <w:pPr>
              <w:rPr>
                <w:sz w:val="14"/>
                <w:szCs w:val="18"/>
                <w:lang w:val="es-CR"/>
              </w:rPr>
            </w:pPr>
            <w:r w:rsidRPr="00C745DD">
              <w:rPr>
                <w:sz w:val="14"/>
                <w:szCs w:val="18"/>
                <w:lang w:val="es-CR"/>
              </w:rPr>
              <w:t>Desarrollo de aplicaciones web Activos Fijos</w:t>
            </w:r>
          </w:p>
          <w:p w14:paraId="68098C0E" w14:textId="5ACA10B7" w:rsidR="004D3011" w:rsidRPr="00C745DD" w:rsidRDefault="00FA1F49" w:rsidP="00FA1F49">
            <w:pPr>
              <w:rPr>
                <w:sz w:val="14"/>
                <w:szCs w:val="18"/>
                <w:lang w:val="es-CR"/>
              </w:rPr>
            </w:pPr>
            <w:r w:rsidRPr="00C745DD">
              <w:rPr>
                <w:sz w:val="14"/>
                <w:szCs w:val="18"/>
                <w:lang w:val="es-CR"/>
              </w:rPr>
              <w:t>Mantenimiento y Administración de datos en ambiente SQL.</w:t>
            </w:r>
            <w:r w:rsidR="00036450" w:rsidRPr="00C745DD">
              <w:rPr>
                <w:sz w:val="14"/>
                <w:szCs w:val="18"/>
                <w:lang w:val="es-CR"/>
              </w:rPr>
              <w:t xml:space="preserve"> </w:t>
            </w:r>
          </w:p>
          <w:p w14:paraId="514ED7EA" w14:textId="77777777" w:rsidR="004D3011" w:rsidRPr="00FA1F49" w:rsidRDefault="004D3011" w:rsidP="00036450">
            <w:pPr>
              <w:rPr>
                <w:lang w:val="es-CR"/>
              </w:rPr>
            </w:pPr>
          </w:p>
          <w:p w14:paraId="58BE1C40" w14:textId="1D0D7D4C" w:rsidR="00036450" w:rsidRPr="00FA1F49" w:rsidRDefault="005F1789" w:rsidP="00036450">
            <w:pPr>
              <w:pStyle w:val="Heading2"/>
              <w:rPr>
                <w:lang w:val="es-CR"/>
              </w:rPr>
            </w:pPr>
            <w:r>
              <w:t>Habilidades</w:t>
            </w:r>
          </w:p>
          <w:p w14:paraId="104EA0D7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21B589E" wp14:editId="27FEB7E1">
                  <wp:extent cx="4130040" cy="167132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14:paraId="5E718D77" w14:textId="0B8C275A" w:rsidR="002175F0" w:rsidRDefault="002175F0" w:rsidP="000C45FF">
      <w:pPr>
        <w:tabs>
          <w:tab w:val="left" w:pos="990"/>
        </w:tabs>
      </w:pPr>
    </w:p>
    <w:p w14:paraId="1ACE4E83" w14:textId="77777777" w:rsidR="002175F0" w:rsidRDefault="002175F0">
      <w:r>
        <w:br w:type="page"/>
      </w:r>
    </w:p>
    <w:p w14:paraId="0D3FA08D" w14:textId="6BCBFC22" w:rsidR="00A43F2E" w:rsidRDefault="00A43F2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C6E909" wp14:editId="2BF3598D">
            <wp:simplePos x="0" y="0"/>
            <wp:positionH relativeFrom="margin">
              <wp:posOffset>-1634102</wp:posOffset>
            </wp:positionH>
            <wp:positionV relativeFrom="paragraph">
              <wp:posOffset>679695</wp:posOffset>
            </wp:positionV>
            <wp:extent cx="10106429" cy="7639773"/>
            <wp:effectExtent l="0" t="5080" r="4445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23895" cy="76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F14C523" w14:textId="5083461C" w:rsidR="00A43F2E" w:rsidRDefault="00A43F2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BEA1C6" wp14:editId="7B992F0E">
            <wp:simplePos x="0" y="0"/>
            <wp:positionH relativeFrom="page">
              <wp:align>right</wp:align>
            </wp:positionH>
            <wp:positionV relativeFrom="paragraph">
              <wp:posOffset>554229</wp:posOffset>
            </wp:positionV>
            <wp:extent cx="9983954" cy="7790082"/>
            <wp:effectExtent l="0" t="7938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83954" cy="77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4D702DB" w14:textId="67B47970" w:rsidR="00A43F2E" w:rsidRDefault="00E61B4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2BD43A" wp14:editId="184A80AB">
            <wp:simplePos x="0" y="0"/>
            <wp:positionH relativeFrom="page">
              <wp:align>right</wp:align>
            </wp:positionH>
            <wp:positionV relativeFrom="paragraph">
              <wp:posOffset>4700805</wp:posOffset>
            </wp:positionV>
            <wp:extent cx="7843520" cy="4551178"/>
            <wp:effectExtent l="0" t="0" r="508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005" cy="45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F2E">
        <w:rPr>
          <w:noProof/>
        </w:rPr>
        <w:drawing>
          <wp:anchor distT="0" distB="0" distL="114300" distR="114300" simplePos="0" relativeHeight="251661312" behindDoc="0" locked="0" layoutInCell="1" allowOverlap="1" wp14:anchorId="092C45B4" wp14:editId="43D83592">
            <wp:simplePos x="0" y="0"/>
            <wp:positionH relativeFrom="page">
              <wp:align>right</wp:align>
            </wp:positionH>
            <wp:positionV relativeFrom="paragraph">
              <wp:posOffset>-593090</wp:posOffset>
            </wp:positionV>
            <wp:extent cx="7820526" cy="5179060"/>
            <wp:effectExtent l="0" t="0" r="9525" b="2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526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3F2E" w:rsidSect="00943267">
      <w:headerReference w:type="default" r:id="rId13"/>
      <w:pgSz w:w="12240" w:h="15840"/>
      <w:pgMar w:top="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41C44" w14:textId="77777777" w:rsidR="007C70AF" w:rsidRDefault="007C70AF" w:rsidP="000C45FF">
      <w:r>
        <w:separator/>
      </w:r>
    </w:p>
  </w:endnote>
  <w:endnote w:type="continuationSeparator" w:id="0">
    <w:p w14:paraId="194E4008" w14:textId="77777777" w:rsidR="007C70AF" w:rsidRDefault="007C70A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221AB" w14:textId="77777777" w:rsidR="007C70AF" w:rsidRDefault="007C70AF" w:rsidP="000C45FF">
      <w:r>
        <w:separator/>
      </w:r>
    </w:p>
  </w:footnote>
  <w:footnote w:type="continuationSeparator" w:id="0">
    <w:p w14:paraId="539B4BA2" w14:textId="77777777" w:rsidR="007C70AF" w:rsidRDefault="007C70A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B2B6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00167BE" wp14:editId="60F5C04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4" name="Graphic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41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175F0"/>
    <w:rsid w:val="00233D5C"/>
    <w:rsid w:val="002400EB"/>
    <w:rsid w:val="00256CF7"/>
    <w:rsid w:val="00281FD5"/>
    <w:rsid w:val="0030481B"/>
    <w:rsid w:val="003156FC"/>
    <w:rsid w:val="00321541"/>
    <w:rsid w:val="003254B5"/>
    <w:rsid w:val="0037121F"/>
    <w:rsid w:val="003910D8"/>
    <w:rsid w:val="003A6B7D"/>
    <w:rsid w:val="003B06CA"/>
    <w:rsid w:val="004071FC"/>
    <w:rsid w:val="004253D4"/>
    <w:rsid w:val="00445947"/>
    <w:rsid w:val="004813B3"/>
    <w:rsid w:val="00496591"/>
    <w:rsid w:val="004C63E4"/>
    <w:rsid w:val="004D3011"/>
    <w:rsid w:val="005262AC"/>
    <w:rsid w:val="0058730C"/>
    <w:rsid w:val="005E39D5"/>
    <w:rsid w:val="005F1789"/>
    <w:rsid w:val="00600670"/>
    <w:rsid w:val="0062123A"/>
    <w:rsid w:val="00646E75"/>
    <w:rsid w:val="00656EA7"/>
    <w:rsid w:val="0066648A"/>
    <w:rsid w:val="006771D0"/>
    <w:rsid w:val="00706B68"/>
    <w:rsid w:val="00715FCB"/>
    <w:rsid w:val="00743101"/>
    <w:rsid w:val="00764C9F"/>
    <w:rsid w:val="007775E1"/>
    <w:rsid w:val="007867A0"/>
    <w:rsid w:val="007927F5"/>
    <w:rsid w:val="007C70AF"/>
    <w:rsid w:val="00802CA0"/>
    <w:rsid w:val="009260CD"/>
    <w:rsid w:val="00940A66"/>
    <w:rsid w:val="00943267"/>
    <w:rsid w:val="00952C25"/>
    <w:rsid w:val="00A2118D"/>
    <w:rsid w:val="00A43F2E"/>
    <w:rsid w:val="00AD0A50"/>
    <w:rsid w:val="00AD76E2"/>
    <w:rsid w:val="00AF3FD9"/>
    <w:rsid w:val="00B20152"/>
    <w:rsid w:val="00B359E4"/>
    <w:rsid w:val="00B544C0"/>
    <w:rsid w:val="00B57D98"/>
    <w:rsid w:val="00B70850"/>
    <w:rsid w:val="00C066B6"/>
    <w:rsid w:val="00C37BA1"/>
    <w:rsid w:val="00C4674C"/>
    <w:rsid w:val="00C506CF"/>
    <w:rsid w:val="00C72BED"/>
    <w:rsid w:val="00C745DD"/>
    <w:rsid w:val="00C9578B"/>
    <w:rsid w:val="00CB0055"/>
    <w:rsid w:val="00D13677"/>
    <w:rsid w:val="00D2522B"/>
    <w:rsid w:val="00D37574"/>
    <w:rsid w:val="00D422DE"/>
    <w:rsid w:val="00D5459D"/>
    <w:rsid w:val="00DA12BF"/>
    <w:rsid w:val="00DA1F4D"/>
    <w:rsid w:val="00DC6730"/>
    <w:rsid w:val="00DD172A"/>
    <w:rsid w:val="00E05F27"/>
    <w:rsid w:val="00E25A26"/>
    <w:rsid w:val="00E4381A"/>
    <w:rsid w:val="00E55D74"/>
    <w:rsid w:val="00E61B45"/>
    <w:rsid w:val="00E71868"/>
    <w:rsid w:val="00E77263"/>
    <w:rsid w:val="00F60274"/>
    <w:rsid w:val="00F77FB9"/>
    <w:rsid w:val="00FA1F49"/>
    <w:rsid w:val="00FB068F"/>
    <w:rsid w:val="00FD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304E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ren\AppData\Local\Packages\Microsoft.Office.Desktop_8wekyb3d8bbwe\LocalCache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3828400760249794"/>
          <c:y val="0"/>
          <c:w val="0.63234735110443852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Arbitraje</c:v>
                </c:pt>
                <c:pt idx="1">
                  <c:v>Inteligencia Social</c:v>
                </c:pt>
                <c:pt idx="2">
                  <c:v>Autogestión</c:v>
                </c:pt>
                <c:pt idx="3">
                  <c:v>Autonomía</c:v>
                </c:pt>
                <c:pt idx="4">
                  <c:v>Cooperación</c:v>
                </c:pt>
                <c:pt idx="5">
                  <c:v>Responsabilidad</c:v>
                </c:pt>
                <c:pt idx="6">
                  <c:v>Motivación</c:v>
                </c:pt>
                <c:pt idx="7">
                  <c:v>Liderazgo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0.46</c:v>
                </c:pt>
                <c:pt idx="1">
                  <c:v>0.5</c:v>
                </c:pt>
                <c:pt idx="2">
                  <c:v>0.61</c:v>
                </c:pt>
                <c:pt idx="3">
                  <c:v>0.61</c:v>
                </c:pt>
                <c:pt idx="4">
                  <c:v>0.61</c:v>
                </c:pt>
                <c:pt idx="5">
                  <c:v>0.64</c:v>
                </c:pt>
                <c:pt idx="6">
                  <c:v>0.68</c:v>
                </c:pt>
                <c:pt idx="7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33A57D4458473BBD80AA12BE7AE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658D3-67AD-4BE0-A86D-57A5727988E9}"/>
      </w:docPartPr>
      <w:docPartBody>
        <w:p w:rsidR="00544C41" w:rsidRDefault="00A53ED2">
          <w:pPr>
            <w:pStyle w:val="C733A57D4458473BBD80AA12BE7AE994"/>
          </w:pPr>
          <w:r w:rsidRPr="004D3011">
            <w:t>PHONE:</w:t>
          </w:r>
        </w:p>
      </w:docPartBody>
    </w:docPart>
    <w:docPart>
      <w:docPartPr>
        <w:name w:val="C281033792544AFEB1DB99B7BB331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B9195-4F0E-4578-B7D7-4AFBB91298DB}"/>
      </w:docPartPr>
      <w:docPartBody>
        <w:p w:rsidR="00544C41" w:rsidRDefault="00A53ED2">
          <w:pPr>
            <w:pStyle w:val="C281033792544AFEB1DB99B7BB331A5A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ED2"/>
    <w:rsid w:val="00477A0E"/>
    <w:rsid w:val="00544C41"/>
    <w:rsid w:val="00A53ED2"/>
    <w:rsid w:val="00FA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33A57D4458473BBD80AA12BE7AE994">
    <w:name w:val="C733A57D4458473BBD80AA12BE7AE994"/>
  </w:style>
  <w:style w:type="paragraph" w:customStyle="1" w:styleId="C281033792544AFEB1DB99B7BB331A5A">
    <w:name w:val="C281033792544AFEB1DB99B7BB331A5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2022-06-20T17:09:00Z</dcterms:created>
  <dcterms:modified xsi:type="dcterms:W3CDTF">2022-06-23T00:25:00Z</dcterms:modified>
</cp:coreProperties>
</file>